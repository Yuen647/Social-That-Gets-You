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ED2F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312" w:afterLines="10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 w14:paraId="1F250362">
      <w:pPr>
        <w:spacing w:before="480" w:after="480" w:line="288" w:lineRule="auto"/>
        <w:ind w:left="0"/>
        <w:rPr>
          <w:rFonts w:ascii="Arial" w:hAnsi="Arial" w:eastAsia="等线" w:cs="Arial"/>
          <w:b/>
          <w:sz w:val="52"/>
        </w:rPr>
        <w:sectPr>
          <w:headerReference r:id="rId3" w:type="default"/>
          <w:footerReference r:id="rId4" w:type="default"/>
          <w:pgSz w:w="11905" w:h="16840"/>
          <w:cols w:space="720" w:num="1"/>
        </w:sectPr>
      </w:pPr>
      <w:bookmarkStart w:id="61" w:name="_GoBack"/>
      <w:bookmarkEnd w:id="61"/>
      <w:r>
        <w:rPr>
          <w:sz w:val="21"/>
        </w:rPr>
        <w:pict>
          <v:group id="组合 8" o:spid="_x0000_s1034" o:spt="203" style="position:absolute;left:0pt;margin-left:-46.4pt;margin-top:628.4pt;height:209.55pt;width:273.35pt;rotation:11796480f;z-index:251664384;mso-width-relative:page;mso-height-relative:page;" coordorigin="14302,-1810" coordsize="5467,4191" o:gfxdata="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DPt/brbAAAADQEAAA8AAAAAAAAAAQAg&#10;AAAAIgAAAGRycy9kb3ducmV2LnhtbFBLAQIUABQAAAAIAIdO4kCCWuJPYQMAALgJAAAOAAAAAAAA&#10;AAEAIAAAACoBAABkcnMvZTJvRG9jLnhtbFBLBQYAAAAABgAGAFkBAAD9BgAAAAA=&#10;">
            <o:lock v:ext="edit" aspectratio="f"/>
            <v:shape id="直角三角形 5" o:spid="_x0000_s1035" o:spt="6" type="#_x0000_t6" style="position:absolute;left:14302;top:-1789;height:4171;width:4171;rotation:-2949120f;v-text-anchor:middle;" fillcolor="#CCC1DA" filled="t" stroked="f" coordsize="21600,21600" o:gfxdata="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PPcSrgAAADaAAAA&#10;DwAAAAAAAAABACAAAAAiAAAAZHJzL2Rvd25yZXYueG1sUEsBAhQAFAAAAAgAh07iQDMvBZ47AAAA&#10;OQAAABAAAAAAAAAAAQAgAAAABwEAAGRycy9zaGFwZXhtbC54bWxQSwUGAAAAAAYABgBbAQAAsQMA&#10;AAAA&#10;">
              <v:path/>
              <v:fill on="t" opacity="30801f" focussize="0,0"/>
              <v:stroke on="f" weight="2pt"/>
              <v:imagedata o:title=""/>
              <o:lock v:ext="edit" aspectratio="f"/>
            </v:shape>
            <v:shape id="直角三角形 4" o:spid="_x0000_s1036" o:spt="6" type="#_x0000_t6" style="position:absolute;left:15599;top:-1810;height:4171;width:4171;rotation:-2949120f;v-text-anchor:middle;" fillcolor="#93CDDD" filled="t" stroked="f" coordsize="21600,21600" o:gfxdata="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w48q/&#10;AAAA2wAAAA8AAAAAAAAAAQAgAAAAIgAAAGRycy9kb3ducmV2LnhtbFBLAQIUABQAAAAIAIdO4kAz&#10;LwWeOwAAADkAAAAQAAAAAAAAAAEAIAAAAA4BAABkcnMvc2hhcGV4bWwueG1sUEsFBgAAAAAGAAYA&#10;WwEAALgDAAAAAA==&#10;">
              <v:path/>
              <v:fill on="t" opacity="47185f" focussize="0,0"/>
              <v:stroke on="f" weight="2pt"/>
              <v:imagedata o:title=""/>
              <o:lock v:ext="edit" aspectratio="f"/>
            </v:shape>
          </v:group>
        </w:pict>
      </w:r>
      <w:r>
        <w:rPr>
          <w:sz w:val="21"/>
        </w:rPr>
        <w:pict>
          <v:shape id="文本框 2" o:spid="_x0000_s1037" o:spt="202" type="#_x0000_t202" style="position:absolute;left:0pt;margin-left:39.55pt;margin-top:258.35pt;height:350.9pt;width:315.65pt;z-index:251663360;mso-width-relative:page;mso-height-relative:page;" fillcolor="#FFFFFF" filled="t" stroked="t" coordsize="21600,21600" o:gfxdata="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dXLAdoAAAALAQAADwAAAAAAAAABACAAAAAiAAAAZHJzL2Rvd25yZXYueG1sUEsB&#10;AhQAFAAAAAgAh07iQH4vew0sAgAAaAQAAA4AAAAAAAAAAQAgAAAAKQEAAGRycy9lMm9Eb2MueG1s&#10;UEsFBgAAAAAGAAYAWQEAAMcFAAAAAA==&#10;">
            <v:path/>
            <v:fill on="t" focussize="0,0"/>
            <v:stroke color="#000000" joinstyle="miter"/>
            <v:imagedata o:title=""/>
            <o:lock v:ext="edit" aspectratio="f"/>
            <v:textbox>
              <w:txbxContent>
                <w:p w14:paraId="1D21FC8E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课程：专业方向综合项目</w:t>
                  </w:r>
                </w:p>
                <w:p w14:paraId="1EFB58E3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指导老师：唐剑锋</w:t>
                  </w:r>
                </w:p>
                <w:p w14:paraId="5281AA0F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小组成员：</w:t>
                  </w:r>
                </w:p>
                <w:p w14:paraId="18E8C2C4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2253551 李沅衡</w:t>
                  </w:r>
                </w:p>
                <w:p w14:paraId="0BF1773E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2250763 李俊旻</w:t>
                  </w:r>
                </w:p>
                <w:p w14:paraId="75E989D8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2254272 赵子毅</w:t>
                  </w:r>
                </w:p>
                <w:p w14:paraId="39388CE1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2251760 黄志栋</w:t>
                  </w:r>
                </w:p>
                <w:p w14:paraId="7FB0691A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2251225 王铭乾</w:t>
                  </w:r>
                </w:p>
                <w:p w14:paraId="3E5DFF13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完成日期：2025年</w:t>
                  </w: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  <w:lang w:val="en-US" w:eastAsia="zh-CN"/>
                    </w:rPr>
                    <w:t>4</w:t>
                  </w: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月</w:t>
                  </w: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  <w:lang w:val="en-US" w:eastAsia="zh-CN"/>
                    </w:rPr>
                    <w:t>10</w:t>
                  </w: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日</w:t>
                  </w:r>
                </w:p>
                <w:p w14:paraId="75EA4EC2">
                  <w:pPr>
                    <w:jc w:val="left"/>
                    <w:rPr>
                      <w:rFonts w:ascii="微软雅黑" w:hAnsi="微软雅黑" w:eastAsia="微软雅黑" w:cs="微软雅黑"/>
                      <w:color w:val="000000" w:themeColor="text1"/>
                      <w:sz w:val="40"/>
                      <w:szCs w:val="40"/>
                    </w:rPr>
                  </w:pPr>
                </w:p>
                <w:p w14:paraId="2F67ED47"/>
              </w:txbxContent>
            </v:textbox>
          </v:shape>
        </w:pict>
      </w:r>
      <w:r>
        <w:rPr>
          <w:sz w:val="21"/>
        </w:rPr>
        <w:pict>
          <v:shape id="文本框 11" o:spid="_x0000_s1038" o:spt="202" type="#_x0000_t202" style="position:absolute;left:0pt;margin-left:18.6pt;margin-top:205.25pt;height:50.6pt;width:184.7pt;z-index:251662336;mso-width-relative:page;mso-height-relative:page;" filled="f" stroked="f" coordsize="21600,21600" o:gfxdata="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TqlALcAAAACgEAAA8AAAAAAAAA&#10;AQAgAAAAIgAAAGRycy9kb3ducmV2LnhtbFBLAQIUABQAAAAIAIdO4kB0mZQ5RgIAAHQEAAAOAAAA&#10;AAAAAAEAIAAAACsBAABkcnMvZTJvRG9jLnhtbFBLBQYAAAAABgAGAFkBAADjBQAAAAA=&#10;">
            <v:path/>
            <v:fill on="f" focussize="0,0"/>
            <v:stroke on="f" weight="0.5pt"/>
            <v:imagedata o:title=""/>
            <o:lock v:ext="edit" aspectratio="f"/>
            <v:textbox>
              <w:txbxContent>
                <w:p w14:paraId="5FED06CB">
                  <w:pPr>
                    <w:jc w:val="left"/>
                    <w:rPr>
                      <w:rFonts w:hint="default" w:ascii="微软雅黑" w:hAnsi="微软雅黑" w:eastAsia="微软雅黑" w:cs="微软雅黑"/>
                      <w:color w:val="7E7E7E" w:themeColor="text1" w:themeTint="80"/>
                      <w:sz w:val="40"/>
                      <w:szCs w:val="40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7E7E7E" w:themeColor="text1" w:themeTint="80"/>
                      <w:sz w:val="40"/>
                      <w:szCs w:val="40"/>
                      <w:lang w:val="en-US" w:eastAsia="zh-CN"/>
                    </w:rPr>
                    <w:t>需求分析</w:t>
                  </w:r>
                </w:p>
                <w:p w14:paraId="5913F911">
                  <w:pPr>
                    <w:jc w:val="left"/>
                    <w:rPr>
                      <w:rFonts w:hint="eastAsia" w:ascii="微软雅黑" w:hAnsi="微软雅黑" w:eastAsia="微软雅黑" w:cs="微软雅黑"/>
                      <w:color w:val="7E7E7E" w:themeColor="text1" w:themeTint="80"/>
                      <w:sz w:val="40"/>
                      <w:szCs w:val="40"/>
                      <w:lang w:val="en-US" w:eastAsia="zh-CN"/>
                    </w:rPr>
                  </w:pPr>
                </w:p>
                <w:p w14:paraId="2CF9ABF1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课程：专业方向综合项目</w:t>
                  </w:r>
                </w:p>
                <w:p w14:paraId="6119647C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指导老师：唐剑锋</w:t>
                  </w:r>
                </w:p>
                <w:p w14:paraId="1083C08C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小组成员：</w:t>
                  </w:r>
                </w:p>
                <w:p w14:paraId="77B675DD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2253551 李沅衡</w:t>
                  </w:r>
                </w:p>
                <w:p w14:paraId="2218D6E8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2250763 李俊旻</w:t>
                  </w:r>
                </w:p>
                <w:p w14:paraId="5F246D0C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2254272 赵子毅</w:t>
                  </w:r>
                </w:p>
                <w:p w14:paraId="08CF3CD3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2251760 黄志栋</w:t>
                  </w:r>
                </w:p>
                <w:p w14:paraId="4589F021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2251225 王铭乾</w:t>
                  </w:r>
                </w:p>
                <w:p w14:paraId="59366E4C">
                  <w:pPr>
                    <w:jc w:val="center"/>
                    <w:rPr>
                      <w:rFonts w:ascii="微软雅黑" w:hAnsi="微软雅黑" w:eastAsia="微软雅黑" w:cs="微软雅黑"/>
                      <w:color w:val="262626"/>
                      <w:sz w:val="40"/>
                      <w:szCs w:val="40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262626"/>
                      <w:sz w:val="40"/>
                      <w:szCs w:val="40"/>
                    </w:rPr>
                    <w:t>完成日期：2025年3月3日</w:t>
                  </w:r>
                </w:p>
                <w:p w14:paraId="5F2CF62B">
                  <w:pPr>
                    <w:jc w:val="left"/>
                    <w:rPr>
                      <w:rFonts w:ascii="微软雅黑" w:hAnsi="微软雅黑" w:eastAsia="微软雅黑" w:cs="微软雅黑"/>
                      <w:color w:val="000000" w:themeColor="text1"/>
                      <w:sz w:val="40"/>
                      <w:szCs w:val="40"/>
                    </w:rPr>
                  </w:pPr>
                </w:p>
                <w:p w14:paraId="316AB938">
                  <w:pPr>
                    <w:jc w:val="left"/>
                    <w:rPr>
                      <w:rFonts w:hint="eastAsia" w:ascii="微软雅黑" w:hAnsi="微软雅黑" w:eastAsia="微软雅黑" w:cs="微软雅黑"/>
                      <w:color w:val="7E7E7E" w:themeColor="text1" w:themeTint="80"/>
                      <w:sz w:val="40"/>
                      <w:szCs w:val="40"/>
                      <w:lang w:val="en-US" w:eastAsia="zh-CN"/>
                    </w:rPr>
                  </w:pPr>
                </w:p>
              </w:txbxContent>
            </v:textbox>
          </v:shape>
        </w:pict>
      </w:r>
      <w:r>
        <w:rPr>
          <w:sz w:val="21"/>
        </w:rPr>
        <w:pict>
          <v:line id="直接连接符 12" o:spid="_x0000_s1033" o:spt="20" style="position:absolute;left:0pt;margin-left:19.45pt;margin-top:194.05pt;height:0pt;width:401.15pt;z-index:251661312;mso-width-relative:page;mso-height-relative:page;" filled="f" stroked="t" coordsize="21600,21600" o:gfxdata="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7xb1cdcA&#10;AAAKAQAADwAAAAAAAAABACAAAAAiAAAAZHJzL2Rvd25yZXYueG1sUEsBAhQAFAAAAAgAh07iQAFA&#10;GhXnAQAAqAMAAA4AAAAAAAAAAQAgAAAAJgEAAGRycy9lMm9Eb2MueG1sUEsFBgAAAAAGAAYAWQEA&#10;AH8FAAAAAA==&#10;">
            <v:path arrowok="t"/>
            <v:fill on="f" focussize="0,0"/>
            <v:stroke color="#000000" joinstyle="round"/>
            <v:imagedata o:title=""/>
            <o:lock v:ext="edit" aspectratio="f"/>
          </v:line>
        </w:pict>
      </w:r>
      <w:r>
        <w:rPr>
          <w:sz w:val="21"/>
        </w:rPr>
        <w:pict>
          <v:shape id="文本框 7" o:spid="_x0000_s1032" o:spt="202" type="#_x0000_t202" style="position:absolute;left:0pt;margin-left:7.95pt;margin-top:107.6pt;height:71.8pt;width:435.45pt;z-index:251660288;mso-width-relative:page;mso-height-relative:page;" filled="f" stroked="f" coordsize="21600,21600" o:gfxdata="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i+3OP2gAAAAoBAAAPAAAAAAAA&#10;AAEAIAAAACIAAABkcnMvZG93bnJldi54bWxQSwECFAAUAAAACACHTuJAjYzSmEkCAAByBAAADgAA&#10;AAAAAAABACAAAAApAQAAZHJzL2Uyb0RvYy54bWxQSwUGAAAAAAYABgBZAQAA5AUAAAAA&#10;">
            <v:path/>
            <v:fill on="f" focussize="0,0"/>
            <v:stroke on="f" weight="0.5pt"/>
            <v:imagedata o:title=""/>
            <o:lock v:ext="edit" aspectratio="f"/>
            <v:textbox>
              <w:txbxContent>
                <w:p w14:paraId="603D4E4A"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ascii="Arial" w:hAnsi="Arial" w:eastAsia="等线" w:cs="Arial"/>
                      <w:b/>
                      <w:sz w:val="52"/>
                    </w:rPr>
                    <w:t xml:space="preserve">知你社交——基于 Springboot 的 AI 个性化社交平台 </w:t>
                  </w:r>
                </w:p>
              </w:txbxContent>
            </v:textbox>
          </v:shape>
        </w:pict>
      </w:r>
      <w:r>
        <w:rPr>
          <w:sz w:val="21"/>
        </w:rPr>
        <w:pict>
          <v:group id="组合 6" o:spid="_x0000_s1029" o:spt="203" style="position:absolute;left:0pt;margin-left:189pt;margin-top:-201.15pt;height:209.55pt;width:273.35pt;z-index:251659264;mso-width-relative:page;mso-height-relative:page;" coordorigin="14302,-1810" coordsize="5467,4191" o:gfxdata="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44Vsa9wAAAALAQAADwAAAAAAAAABACAA&#10;AAAiAAAAZHJzL2Rvd25yZXYueG1sUEsBAhQAFAAAAAgAh07iQHhKtn5fAwAAqgkAAA4AAAAAAAAA&#10;AQAgAAAAKwEAAGRycy9lMm9Eb2MueG1sUEsFBgAAAAAGAAYAWQEAAPwGAAAAAA==&#10;">
            <o:lock v:ext="edit" aspectratio="f"/>
            <v:shape id="直角三角形 5" o:spid="_x0000_s1030" o:spt="6" type="#_x0000_t6" style="position:absolute;left:14302;top:-1789;height:4171;width:4171;rotation:-2949120f;v-text-anchor:middle;" fillcolor="#CCC1DA" filled="t" stroked="f" coordsize="21600,21600" o:gfxdata="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b7WT7gAAADaAAAA&#10;DwAAAAAAAAABACAAAAAiAAAAZHJzL2Rvd25yZXYueG1sUEsBAhQAFAAAAAgAh07iQDMvBZ47AAAA&#10;OQAAABAAAAAAAAAAAQAgAAAABwEAAGRycy9zaGFwZXhtbC54bWxQSwUGAAAAAAYABgBbAQAAsQMA&#10;AAAA&#10;">
              <v:path/>
              <v:fill on="t" opacity="30801f" focussize="0,0"/>
              <v:stroke on="f" weight="2pt"/>
              <v:imagedata o:title=""/>
              <o:lock v:ext="edit" aspectratio="f"/>
            </v:shape>
            <v:shape id="直角三角形 4" o:spid="_x0000_s1031" o:spt="6" type="#_x0000_t6" style="position:absolute;left:15599;top:-1810;height:4171;width:4171;rotation:-2949120f;v-text-anchor:middle;" fillcolor="#93CDDD" filled="t" stroked="f" coordsize="21600,21600" o:gfxdata="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Cn3yvQAA&#10;ANoAAAAPAAAAAAAAAAEAIAAAACIAAABkcnMvZG93bnJldi54bWxQSwECFAAUAAAACACHTuJAMy8F&#10;njsAAAA5AAAAEAAAAAAAAAABACAAAAAMAQAAZHJzL3NoYXBleG1sLnhtbFBLBQYAAAAABgAGAFsB&#10;AAC2AwAAAAA=&#10;">
              <v:path/>
              <v:fill on="t" opacity="47185f" focussize="0,0"/>
              <v:stroke on="f" weight="2pt"/>
              <v:imagedata o:title=""/>
              <o:lock v:ext="edit" aspectratio="f"/>
            </v:shape>
          </v:group>
        </w:pict>
      </w:r>
    </w:p>
    <w:p w14:paraId="1E2EEADF">
      <w:pPr>
        <w:spacing w:before="480" w:after="480" w:line="288" w:lineRule="auto"/>
        <w:ind w:left="0"/>
      </w:pPr>
      <w:r>
        <w:rPr>
          <w:rFonts w:ascii="Arial" w:hAnsi="Arial" w:eastAsia="等线" w:cs="Arial"/>
          <w:b/>
          <w:sz w:val="52"/>
        </w:rPr>
        <w:t>知你社交——需求分析文档</w:t>
      </w:r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38B41D76">
        <w:tc>
          <w:tcPr>
            <w:tcW w:w="8280" w:type="dxa"/>
            <w:shd w:val="clear" w:color="auto" w:fill="F5F6F7"/>
            <w:tcMar>
              <w:top w:w="120" w:type="dxa"/>
              <w:left w:w="120" w:type="dxa"/>
              <w:bottom w:w="60" w:type="dxa"/>
              <w:right w:w="120" w:type="dxa"/>
            </w:tcMar>
          </w:tcPr>
          <w:p w14:paraId="2ED2EC3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一、引言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09D4F3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1.1 编写目的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F63BC39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1.2 项目背景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B9099E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1.3 定义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BC72639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1.4 参考资料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B9E6A3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二、总体描述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A971A4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2.1 产品视角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36FEF88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2.2 产品功能概览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56E4402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2.3 用户特征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9A548BA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2.4 假设与依赖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45E6B6F4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三、功能需求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E9A55B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"heading_11"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BPMN图：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115ACB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"heading_12"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3.1 用户管理模块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A083110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3.2 社区模块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D90AC0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3.4 AI智能系统模块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443527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3.6 后台管理模块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0B096D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四、需求分析建模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6A466F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"heading_17"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4.1 用户管理模块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5637A4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4.2 社交模块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662FFD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4.3 AI智能系统模块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7DDFAB0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五、用例建模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6CB57EF6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总用例图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FA51E2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"heading_28"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5.1 账号管理模块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58A9071D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"heading_38"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5.2 社区模块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BC9E70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"heading_48"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5.3 AI智能系统模块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70E39E4F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"heading_53"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六、非功能性需求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04C6F25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"heading_54"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6.1 性能要求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28C95B7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"heading_55"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6.2 可用性与容错机制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1D0ACDCB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6.3 安全性与合规性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41CB163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"heading_57"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6.4 可扩展性与部署能力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A67EA0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"heading_58"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6.5 跨平台兼容性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3446E007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"heading_59"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>七、附录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  <w:p w14:paraId="058495AE">
            <w:pPr>
              <w:spacing w:before="120" w:after="120" w:line="288" w:lineRule="auto"/>
            </w:pPr>
            <w:r>
              <w:fldChar w:fldCharType="begin"/>
            </w:r>
            <w:r>
              <w:instrText xml:space="preserve"> HYPERLINK \l "heading_60"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b/>
                <w:sz w:val="22"/>
              </w:rPr>
              <w:t xml:space="preserve">    7.1 术语表</w:t>
            </w:r>
            <w:r>
              <w:rPr>
                <w:rFonts w:ascii="Arial" w:hAnsi="Arial" w:eastAsia="等线" w:cs="Arial"/>
                <w:b/>
                <w:sz w:val="22"/>
              </w:rPr>
              <w:fldChar w:fldCharType="end"/>
            </w:r>
          </w:p>
        </w:tc>
      </w:tr>
    </w:tbl>
    <w:p w14:paraId="1B63E44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项目成员</w:t>
      </w:r>
    </w:p>
    <w:p w14:paraId="14C5639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组长：2253551 李沅衡</w:t>
      </w:r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3F52D290"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9C5F6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学号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A44D8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姓名</w:t>
            </w:r>
          </w:p>
        </w:tc>
      </w:tr>
      <w:tr w14:paraId="04D42148"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35EB9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2253551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C30F5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李沅衡</w:t>
            </w:r>
          </w:p>
        </w:tc>
      </w:tr>
      <w:tr w14:paraId="79FCA169"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4D17D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2251225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07E11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王铭乾</w:t>
            </w:r>
          </w:p>
        </w:tc>
      </w:tr>
      <w:tr w14:paraId="089BCC64"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5443A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2250763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E6006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李俊旻</w:t>
            </w:r>
          </w:p>
        </w:tc>
      </w:tr>
      <w:tr w14:paraId="44A2FBBC"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8FDE9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2254272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FE7A6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赵子毅</w:t>
            </w:r>
          </w:p>
        </w:tc>
      </w:tr>
      <w:tr w14:paraId="3017842A"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1B45F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2251760</w:t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CBEE5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黄志栋</w:t>
            </w:r>
          </w:p>
        </w:tc>
      </w:tr>
    </w:tbl>
    <w:p w14:paraId="71764738">
      <w:pPr>
        <w:spacing w:before="320" w:after="120" w:line="288" w:lineRule="auto"/>
        <w:ind w:left="0"/>
        <w:jc w:val="left"/>
        <w:outlineLvl w:val="1"/>
      </w:pPr>
      <w:bookmarkStart w:id="0" w:name="heading_0"/>
      <w:r>
        <w:rPr>
          <w:rFonts w:ascii="Arial" w:hAnsi="Arial" w:eastAsia="等线" w:cs="Arial"/>
          <w:b/>
          <w:sz w:val="32"/>
        </w:rPr>
        <w:t>一、引言</w:t>
      </w:r>
      <w:bookmarkEnd w:id="0"/>
    </w:p>
    <w:p w14:paraId="0DE5CD24">
      <w:pPr>
        <w:spacing w:before="300" w:after="120" w:line="288" w:lineRule="auto"/>
        <w:ind w:left="0"/>
        <w:jc w:val="left"/>
        <w:outlineLvl w:val="2"/>
      </w:pPr>
      <w:bookmarkStart w:id="1" w:name="heading_1"/>
      <w:r>
        <w:rPr>
          <w:rFonts w:ascii="Arial" w:hAnsi="Arial" w:eastAsia="等线" w:cs="Arial"/>
          <w:b/>
          <w:sz w:val="30"/>
        </w:rPr>
        <w:t>1.1 编写目的</w:t>
      </w:r>
      <w:bookmarkEnd w:id="1"/>
    </w:p>
    <w:p w14:paraId="7B2FAE3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本需求分析文档旨在全面、系统地定义知你社交——AI个性化社交平台的功能性和非功能性需求，构建标准化的开发依据，指导系统架构设计与后续各阶段的实施。通过清晰列出用户目标、交互流程、系统性能约束、模块接口与系统运行条件，保障项目开发工作的透明、高效与可控。</w:t>
      </w:r>
    </w:p>
    <w:p w14:paraId="533BC178">
      <w:pPr>
        <w:spacing w:before="300" w:after="120" w:line="288" w:lineRule="auto"/>
        <w:ind w:left="0"/>
        <w:jc w:val="left"/>
        <w:outlineLvl w:val="2"/>
      </w:pPr>
      <w:bookmarkStart w:id="2" w:name="heading_2"/>
      <w:r>
        <w:rPr>
          <w:rFonts w:ascii="Arial" w:hAnsi="Arial" w:eastAsia="等线" w:cs="Arial"/>
          <w:b/>
          <w:sz w:val="30"/>
        </w:rPr>
        <w:t>1.2 项目背景</w:t>
      </w:r>
      <w:bookmarkEnd w:id="2"/>
    </w:p>
    <w:p w14:paraId="30784479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近年来，社交平台成为信息传播、兴趣交流与人际联系的重要渠道。随着人工智能与大数据技术的发展，用户对个性化推荐与实时互动提出了更高期望。现有平台存在内容分发不精准、互动链条冗长、功能碎片化、性能承载不足等问题。为响应这一挑战，《知你社交》项目将整合AI语义理解、微服务分布式处理等先进技术，打造一个具有语义感知能力与精准推送能力的下一代内容社交平台。</w:t>
      </w:r>
    </w:p>
    <w:p w14:paraId="47BB595B">
      <w:pPr>
        <w:spacing w:before="300" w:after="120" w:line="288" w:lineRule="auto"/>
        <w:ind w:left="0"/>
        <w:jc w:val="left"/>
        <w:outlineLvl w:val="2"/>
      </w:pPr>
      <w:bookmarkStart w:id="3" w:name="heading_3"/>
      <w:r>
        <w:rPr>
          <w:rFonts w:ascii="Arial" w:hAnsi="Arial" w:eastAsia="等线" w:cs="Arial"/>
          <w:b/>
          <w:sz w:val="30"/>
        </w:rPr>
        <w:t>1.3 定义</w:t>
      </w:r>
      <w:bookmarkEnd w:id="3"/>
    </w:p>
    <w:p w14:paraId="62EBC1E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《知你社交》是一个基于Spring Boot微服务架构，结合Vue3前端框架与AI智能推荐构建的内容社交平台。平台功能覆盖内容发布、话题构建、用户互动、语义搜索、AI对话助手、智能推荐与运营后台管理，面向终端用户与平台管理员双角色运行。</w:t>
      </w:r>
    </w:p>
    <w:p w14:paraId="7274756C">
      <w:pPr>
        <w:spacing w:before="300" w:after="120" w:line="288" w:lineRule="auto"/>
        <w:ind w:left="0"/>
        <w:jc w:val="left"/>
        <w:outlineLvl w:val="2"/>
      </w:pPr>
      <w:bookmarkStart w:id="4" w:name="heading_4"/>
      <w:r>
        <w:rPr>
          <w:rFonts w:ascii="Arial" w:hAnsi="Arial" w:eastAsia="等线" w:cs="Arial"/>
          <w:b/>
          <w:sz w:val="30"/>
        </w:rPr>
        <w:t>1.4 参考资料</w:t>
      </w:r>
      <w:bookmarkEnd w:id="4"/>
    </w:p>
    <w:p w14:paraId="5BD061E7">
      <w:pPr>
        <w:numPr>
          <w:ilvl w:val="0"/>
          <w:numId w:val="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项目开题报告：《知你社交——基于SpringBoot的AI个性化社交平台》</w:t>
      </w:r>
    </w:p>
    <w:p w14:paraId="6FA6AA95">
      <w:pPr>
        <w:numPr>
          <w:ilvl w:val="0"/>
          <w:numId w:val="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需求分析演示文稿：《知你社交需求分析》</w:t>
      </w:r>
    </w:p>
    <w:p w14:paraId="4121EC66">
      <w:pPr>
        <w:numPr>
          <w:ilvl w:val="0"/>
          <w:numId w:val="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GitHub代码仓库：</w:t>
      </w:r>
      <w:r>
        <w:fldChar w:fldCharType="begin"/>
      </w:r>
      <w:r>
        <w:instrText xml:space="preserve"> HYPERLINK "https://github.com/Yuen647/Social-That-Gets-You.git" \h </w:instrText>
      </w:r>
      <w:r>
        <w:fldChar w:fldCharType="separate"/>
      </w:r>
      <w:r>
        <w:rPr>
          <w:rFonts w:ascii="Arial" w:hAnsi="Arial" w:eastAsia="等线" w:cs="Arial"/>
          <w:color w:val="3370FF"/>
          <w:sz w:val="22"/>
        </w:rPr>
        <w:t>https://github.com/Yuen647/Social-That-Gets-You.git</w:t>
      </w:r>
      <w:r>
        <w:rPr>
          <w:rFonts w:ascii="Arial" w:hAnsi="Arial" w:eastAsia="等线" w:cs="Arial"/>
          <w:color w:val="3370FF"/>
          <w:sz w:val="22"/>
        </w:rPr>
        <w:fldChar w:fldCharType="end"/>
      </w:r>
    </w:p>
    <w:p w14:paraId="1B4001AB">
      <w:pPr>
        <w:numPr>
          <w:ilvl w:val="0"/>
          <w:numId w:val="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IEEE 830-1998 软件需求规格说明标准</w:t>
      </w:r>
    </w:p>
    <w:p w14:paraId="2660E5CC">
      <w:pPr>
        <w:numPr>
          <w:ilvl w:val="0"/>
          <w:numId w:val="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《微服务架构设计模式》《Deep Learning with Python》《MySQL 8 Performance Tuning》</w:t>
      </w:r>
    </w:p>
    <w:p w14:paraId="607A6A9F">
      <w:pPr>
        <w:spacing w:before="320" w:after="120" w:line="288" w:lineRule="auto"/>
        <w:ind w:left="0"/>
        <w:jc w:val="left"/>
        <w:outlineLvl w:val="1"/>
      </w:pPr>
      <w:bookmarkStart w:id="5" w:name="heading_5"/>
      <w:r>
        <w:rPr>
          <w:rFonts w:ascii="Arial" w:hAnsi="Arial" w:eastAsia="等线" w:cs="Arial"/>
          <w:b/>
          <w:sz w:val="32"/>
        </w:rPr>
        <w:t>二、总体描述</w:t>
      </w:r>
      <w:bookmarkEnd w:id="5"/>
    </w:p>
    <w:p w14:paraId="33266568">
      <w:pPr>
        <w:spacing w:before="300" w:after="120" w:line="288" w:lineRule="auto"/>
        <w:ind w:left="0"/>
        <w:jc w:val="left"/>
        <w:outlineLvl w:val="2"/>
      </w:pPr>
      <w:bookmarkStart w:id="6" w:name="heading_6"/>
      <w:r>
        <w:rPr>
          <w:rFonts w:ascii="Arial" w:hAnsi="Arial" w:eastAsia="等线" w:cs="Arial"/>
          <w:b/>
          <w:sz w:val="30"/>
        </w:rPr>
        <w:t>2.1 产品视角</w:t>
      </w:r>
      <w:bookmarkEnd w:id="6"/>
    </w:p>
    <w:p w14:paraId="544B81C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“知你社交”是独立构建的社交服务系统，使用云服务器部署，基于微服务架构实现模块间高内聚、低耦合。系统支持高并发读写与动态扩容，适用于数十万用户规模的并发访问需求。</w:t>
      </w:r>
    </w:p>
    <w:p w14:paraId="16E36CFC">
      <w:pPr>
        <w:spacing w:before="300" w:after="120" w:line="288" w:lineRule="auto"/>
        <w:ind w:left="0"/>
        <w:jc w:val="left"/>
        <w:outlineLvl w:val="2"/>
      </w:pPr>
      <w:bookmarkStart w:id="7" w:name="heading_7"/>
      <w:r>
        <w:rPr>
          <w:rFonts w:ascii="Arial" w:hAnsi="Arial" w:eastAsia="等线" w:cs="Arial"/>
          <w:b/>
          <w:sz w:val="30"/>
        </w:rPr>
        <w:t>2.2 产品功能概览</w:t>
      </w:r>
      <w:bookmarkEnd w:id="7"/>
    </w:p>
    <w:p w14:paraId="6F0B026D">
      <w:pPr>
        <w:numPr>
          <w:ilvl w:val="0"/>
          <w:numId w:val="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用户注册、登录、信息维护与身份权限管理</w:t>
      </w:r>
    </w:p>
    <w:p w14:paraId="2CC6E0FB">
      <w:pPr>
        <w:numPr>
          <w:ilvl w:val="0"/>
          <w:numId w:val="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多媒体笔记发布、标签分类、动态展示</w:t>
      </w:r>
    </w:p>
    <w:p w14:paraId="57331B6A">
      <w:pPr>
        <w:numPr>
          <w:ilvl w:val="0"/>
          <w:numId w:val="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点赞、收藏、评论、关注等互动行为追踪</w:t>
      </w:r>
    </w:p>
    <w:p w14:paraId="1625CF61">
      <w:pPr>
        <w:numPr>
          <w:ilvl w:val="0"/>
          <w:numId w:val="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内容流推荐与语义搜索引擎支持</w:t>
      </w:r>
    </w:p>
    <w:p w14:paraId="54648BFA">
      <w:pPr>
        <w:numPr>
          <w:ilvl w:val="0"/>
          <w:numId w:val="1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AI聊天助手实现自动问答与社交陪伴</w:t>
      </w:r>
    </w:p>
    <w:p w14:paraId="22CCF433">
      <w:pPr>
        <w:numPr>
          <w:ilvl w:val="0"/>
          <w:numId w:val="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管理员操作后台：审核、封禁、运营分析</w:t>
      </w:r>
    </w:p>
    <w:p w14:paraId="0BB9FB4C">
      <w:pPr>
        <w:numPr>
          <w:ilvl w:val="0"/>
          <w:numId w:val="1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日志记录、流量监控、内容风险预警</w:t>
      </w:r>
    </w:p>
    <w:p w14:paraId="373C2466">
      <w:pPr>
        <w:spacing w:before="300" w:after="120" w:line="288" w:lineRule="auto"/>
        <w:ind w:left="0"/>
        <w:jc w:val="left"/>
        <w:outlineLvl w:val="2"/>
      </w:pPr>
      <w:bookmarkStart w:id="8" w:name="heading_8"/>
      <w:r>
        <w:rPr>
          <w:rFonts w:ascii="Arial" w:hAnsi="Arial" w:eastAsia="等线" w:cs="Arial"/>
          <w:b/>
          <w:sz w:val="30"/>
        </w:rPr>
        <w:t>2.3 用户特征</w:t>
      </w:r>
      <w:bookmarkEnd w:id="8"/>
    </w:p>
    <w:p w14:paraId="5DF16958">
      <w:pPr>
        <w:numPr>
          <w:ilvl w:val="0"/>
          <w:numId w:val="1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以青年群体为主，倾向移动端操作与短内容消费</w:t>
      </w:r>
    </w:p>
    <w:p w14:paraId="33B53F54">
      <w:pPr>
        <w:numPr>
          <w:ilvl w:val="0"/>
          <w:numId w:val="1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注重信息个性化与社群归属感</w:t>
      </w:r>
    </w:p>
    <w:p w14:paraId="7CDBE751">
      <w:pPr>
        <w:numPr>
          <w:ilvl w:val="0"/>
          <w:numId w:val="1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内容创造力强，对平台互动与表达工具有较高期待</w:t>
      </w:r>
    </w:p>
    <w:p w14:paraId="746C20E3">
      <w:pPr>
        <w:numPr>
          <w:ilvl w:val="0"/>
          <w:numId w:val="1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对推荐系统精度与平台响应速度较为敏感</w:t>
      </w:r>
    </w:p>
    <w:p w14:paraId="32E70423">
      <w:pPr>
        <w:spacing w:before="300" w:after="120" w:line="288" w:lineRule="auto"/>
        <w:ind w:left="0"/>
        <w:jc w:val="left"/>
        <w:outlineLvl w:val="2"/>
      </w:pPr>
      <w:bookmarkStart w:id="9" w:name="heading_9"/>
      <w:r>
        <w:rPr>
          <w:rFonts w:ascii="Arial" w:hAnsi="Arial" w:eastAsia="等线" w:cs="Arial"/>
          <w:b/>
          <w:sz w:val="30"/>
        </w:rPr>
        <w:t>2.4 假设与依赖</w:t>
      </w:r>
      <w:bookmarkEnd w:id="9"/>
    </w:p>
    <w:p w14:paraId="309175C7">
      <w:pPr>
        <w:numPr>
          <w:ilvl w:val="0"/>
          <w:numId w:val="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用户行为数据可用于匿名分析与推荐优化</w:t>
      </w:r>
    </w:p>
    <w:p w14:paraId="7D3B6413">
      <w:pPr>
        <w:numPr>
          <w:ilvl w:val="0"/>
          <w:numId w:val="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云平台具备弹性计算、对象存储与容灾能力</w:t>
      </w:r>
    </w:p>
    <w:p w14:paraId="2AC05E09">
      <w:pPr>
        <w:numPr>
          <w:ilvl w:val="0"/>
          <w:numId w:val="1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AI能力调用基于稳定API接口或自部署服务</w:t>
      </w:r>
    </w:p>
    <w:p w14:paraId="4F7CB77E">
      <w:pPr>
        <w:numPr>
          <w:ilvl w:val="0"/>
          <w:numId w:val="2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第三方依赖：邮箱发送服务、LLM模型API</w:t>
      </w:r>
    </w:p>
    <w:p w14:paraId="3CFD719B">
      <w:pPr>
        <w:numPr>
          <w:ilvl w:val="0"/>
          <w:numId w:val="2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中间件支持：Nacos（配置中心）、RocketMQ（消息队列）、Redis（缓存系统）、Elasticsearch（全文检索）、MinIO（对象存储）、SkyWalking（链路监控）</w:t>
      </w:r>
    </w:p>
    <w:p w14:paraId="07703655">
      <w:pPr>
        <w:spacing w:before="320" w:after="120" w:line="288" w:lineRule="auto"/>
        <w:ind w:left="0"/>
        <w:jc w:val="left"/>
        <w:outlineLvl w:val="1"/>
      </w:pPr>
      <w:bookmarkStart w:id="10" w:name="heading_10"/>
      <w:r>
        <w:rPr>
          <w:rFonts w:ascii="Arial" w:hAnsi="Arial" w:eastAsia="等线" w:cs="Arial"/>
          <w:b/>
          <w:sz w:val="32"/>
        </w:rPr>
        <w:t>三、功能需求</w:t>
      </w:r>
      <w:bookmarkEnd w:id="10"/>
    </w:p>
    <w:p w14:paraId="5CED1502">
      <w:pPr>
        <w:spacing w:before="300" w:after="120" w:line="288" w:lineRule="auto"/>
        <w:ind w:left="0"/>
        <w:jc w:val="left"/>
        <w:outlineLvl w:val="2"/>
      </w:pPr>
      <w:bookmarkStart w:id="11" w:name="heading_11"/>
      <w:r>
        <w:rPr>
          <w:rFonts w:ascii="Arial" w:hAnsi="Arial" w:eastAsia="等线" w:cs="Arial"/>
          <w:b/>
          <w:sz w:val="30"/>
        </w:rPr>
        <w:t>BPMN图：</w:t>
      </w:r>
      <w:bookmarkEnd w:id="11"/>
    </w:p>
    <w:p w14:paraId="3B8F2E1F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400425"/>
            <wp:effectExtent l="0" t="0" r="0" b="3175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3E99">
      <w:pPr>
        <w:spacing w:before="300" w:after="120" w:line="288" w:lineRule="auto"/>
        <w:ind w:left="0"/>
        <w:jc w:val="left"/>
        <w:outlineLvl w:val="2"/>
      </w:pPr>
      <w:bookmarkStart w:id="12" w:name="heading_12"/>
      <w:r>
        <w:rPr>
          <w:rFonts w:ascii="Arial" w:hAnsi="Arial" w:eastAsia="等线" w:cs="Arial"/>
          <w:b/>
          <w:sz w:val="30"/>
        </w:rPr>
        <w:t>3.1 用户管理模块</w:t>
      </w:r>
      <w:bookmarkEnd w:id="12"/>
    </w:p>
    <w:p w14:paraId="381BAD79">
      <w:pPr>
        <w:numPr>
          <w:ilvl w:val="0"/>
          <w:numId w:val="2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支持邮箱注册与验证码验证流程，校验格式并进行频次限制</w:t>
      </w:r>
    </w:p>
    <w:p w14:paraId="19C04908">
      <w:pPr>
        <w:numPr>
          <w:ilvl w:val="0"/>
          <w:numId w:val="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登录功能结合JWT认证与OAuth2登录授权流程</w:t>
      </w:r>
    </w:p>
    <w:p w14:paraId="5FF22B82">
      <w:pPr>
        <w:numPr>
          <w:ilvl w:val="0"/>
          <w:numId w:val="2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用户资料包含昵称、签名、头像、兴趣标签、隐私选项</w:t>
      </w:r>
    </w:p>
    <w:p w14:paraId="043EC160">
      <w:pPr>
        <w:numPr>
          <w:ilvl w:val="0"/>
          <w:numId w:val="2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支持密码修改、忘记密码找回流程</w:t>
      </w:r>
    </w:p>
    <w:p w14:paraId="784829B2">
      <w:pPr>
        <w:numPr>
          <w:ilvl w:val="0"/>
          <w:numId w:val="2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黑名单机制允许屏蔽特定用户与内容类型</w:t>
      </w:r>
    </w:p>
    <w:p w14:paraId="18CBFDD1">
      <w:pPr>
        <w:spacing w:before="300" w:after="120" w:line="288" w:lineRule="auto"/>
        <w:ind w:left="0"/>
        <w:jc w:val="left"/>
        <w:outlineLvl w:val="2"/>
      </w:pPr>
      <w:bookmarkStart w:id="13" w:name="heading_13"/>
      <w:r>
        <w:rPr>
          <w:rFonts w:ascii="Arial" w:hAnsi="Arial" w:eastAsia="等线" w:cs="Arial"/>
          <w:b/>
          <w:sz w:val="30"/>
        </w:rPr>
        <w:t>3.2 社区模块</w:t>
      </w:r>
      <w:bookmarkEnd w:id="13"/>
    </w:p>
    <w:p w14:paraId="15750C91">
      <w:pPr>
        <w:numPr>
          <w:ilvl w:val="0"/>
          <w:numId w:val="2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富文本笔记编辑器支持多种媒体嵌入（图像、视频、超链接）</w:t>
      </w:r>
    </w:p>
    <w:p w14:paraId="7BCB6217">
      <w:pPr>
        <w:numPr>
          <w:ilvl w:val="0"/>
          <w:numId w:val="2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草稿箱功能支持断点保存与定时发布计划</w:t>
      </w:r>
    </w:p>
    <w:p w14:paraId="71C90916">
      <w:pPr>
        <w:numPr>
          <w:ilvl w:val="0"/>
          <w:numId w:val="2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内容权限配置（公开、仅关注者、私密）</w:t>
      </w:r>
    </w:p>
    <w:p w14:paraId="19F41668">
      <w:pPr>
        <w:numPr>
          <w:ilvl w:val="0"/>
          <w:numId w:val="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评论支持回复、点赞、删除、AI辅助审核</w:t>
      </w:r>
    </w:p>
    <w:p w14:paraId="4DC8ED2B">
      <w:pPr>
        <w:numPr>
          <w:ilvl w:val="0"/>
          <w:numId w:val="3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收藏夹支持自定义分组与内容快速管理</w:t>
      </w:r>
    </w:p>
    <w:p w14:paraId="533263B6">
      <w:pPr>
        <w:numPr>
          <w:ilvl w:val="0"/>
          <w:numId w:val="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关注系统支持推荐关注、互粉识别、动态提醒</w:t>
      </w:r>
    </w:p>
    <w:p w14:paraId="346CB1EB">
      <w:pPr>
        <w:numPr>
          <w:ilvl w:val="0"/>
          <w:numId w:val="3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动态推送系统展示用户圈层最新内容、收藏热度</w:t>
      </w:r>
    </w:p>
    <w:p w14:paraId="72EB15F4">
      <w:pPr>
        <w:numPr>
          <w:ilvl w:val="0"/>
          <w:numId w:val="3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私信系统支持富文本聊天、AI代答接入、发送状态确认</w:t>
      </w:r>
    </w:p>
    <w:p w14:paraId="18C42C3A">
      <w:pPr>
        <w:numPr>
          <w:ilvl w:val="0"/>
          <w:numId w:val="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消息通知模块支持互动提醒、系统公告、审核反馈推送</w:t>
      </w:r>
    </w:p>
    <w:p w14:paraId="6A928BA4">
      <w:pPr>
        <w:numPr>
          <w:ilvl w:val="0"/>
          <w:numId w:val="3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AI社交助手具备问候推荐、情绪识别与内容建议能力</w:t>
      </w:r>
    </w:p>
    <w:p w14:paraId="6F73DFBB">
      <w:pPr>
        <w:spacing w:before="300" w:after="120" w:line="288" w:lineRule="auto"/>
        <w:ind w:left="0"/>
        <w:jc w:val="left"/>
        <w:outlineLvl w:val="2"/>
      </w:pPr>
      <w:bookmarkStart w:id="14" w:name="heading_14"/>
      <w:r>
        <w:rPr>
          <w:rFonts w:ascii="Arial" w:hAnsi="Arial" w:eastAsia="等线" w:cs="Arial"/>
          <w:b/>
          <w:sz w:val="30"/>
        </w:rPr>
        <w:t>3.4 AI智能系统模块</w:t>
      </w:r>
      <w:bookmarkEnd w:id="14"/>
    </w:p>
    <w:p w14:paraId="5A858B78">
      <w:pPr>
        <w:numPr>
          <w:ilvl w:val="0"/>
          <w:numId w:val="3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多通道召回策略：基于用户画像、兴趣相似度、行为轨迹</w:t>
      </w:r>
    </w:p>
    <w:p w14:paraId="390FB1DD">
      <w:pPr>
        <w:numPr>
          <w:ilvl w:val="0"/>
          <w:numId w:val="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排序策略融合协同过滤、图神经网络、LightGBM、DNN模型</w:t>
      </w:r>
    </w:p>
    <w:p w14:paraId="7E2E9DE4">
      <w:pPr>
        <w:numPr>
          <w:ilvl w:val="0"/>
          <w:numId w:val="3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特征系统接入Flink流处理与Hopsworks特征存储库</w:t>
      </w:r>
    </w:p>
    <w:p w14:paraId="3914FA15">
      <w:pPr>
        <w:numPr>
          <w:ilvl w:val="0"/>
          <w:numId w:val="4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支持冷启动补偿、兴趣漂移处理与多模态内容推荐</w:t>
      </w:r>
    </w:p>
    <w:p w14:paraId="2B41E428">
      <w:pPr>
        <w:numPr>
          <w:ilvl w:val="0"/>
          <w:numId w:val="4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支持关键词、模糊词、标签、话题、用户名检索</w:t>
      </w:r>
    </w:p>
    <w:p w14:paraId="0470AC86">
      <w:pPr>
        <w:numPr>
          <w:ilvl w:val="0"/>
          <w:numId w:val="4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引入语义向量匹配，结合BERT + ANN加速匹配库</w:t>
      </w:r>
    </w:p>
    <w:p w14:paraId="09A77C7A">
      <w:pPr>
        <w:numPr>
          <w:ilvl w:val="0"/>
          <w:numId w:val="4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支持自然语言意图解析，如“推荐亲子活动”解析为“标签+事件”查询</w:t>
      </w:r>
    </w:p>
    <w:p w14:paraId="00FF4781">
      <w:pPr>
        <w:numPr>
          <w:ilvl w:val="0"/>
          <w:numId w:val="4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搜索结果支持筛选、分页与排序（热度/时间）</w:t>
      </w:r>
    </w:p>
    <w:p w14:paraId="1DA07A10">
      <w:pPr>
        <w:numPr>
          <w:ilvl w:val="0"/>
          <w:numId w:val="4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提供搜索建议与拼写纠错功能</w:t>
      </w:r>
    </w:p>
    <w:p w14:paraId="17149606">
      <w:pPr>
        <w:spacing w:before="300" w:after="120" w:line="288" w:lineRule="auto"/>
        <w:ind w:left="0"/>
        <w:jc w:val="left"/>
        <w:outlineLvl w:val="2"/>
      </w:pPr>
      <w:bookmarkStart w:id="15" w:name="heading_15"/>
      <w:r>
        <w:rPr>
          <w:rFonts w:ascii="Arial" w:hAnsi="Arial" w:eastAsia="等线" w:cs="Arial"/>
          <w:b/>
          <w:sz w:val="30"/>
        </w:rPr>
        <w:t>3.6 后台管理模块</w:t>
      </w:r>
      <w:bookmarkEnd w:id="15"/>
    </w:p>
    <w:p w14:paraId="4747487C">
      <w:pPr>
        <w:numPr>
          <w:ilvl w:val="0"/>
          <w:numId w:val="4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管理员分角色访问权限（内容审核员、运营分析员）</w:t>
      </w:r>
    </w:p>
    <w:p w14:paraId="10A38D92">
      <w:pPr>
        <w:numPr>
          <w:ilvl w:val="0"/>
          <w:numId w:val="4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内容审核流程：待审核列表、审核记录、驳回原因模板</w:t>
      </w:r>
    </w:p>
    <w:p w14:paraId="3D352E38">
      <w:pPr>
        <w:numPr>
          <w:ilvl w:val="0"/>
          <w:numId w:val="4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风控规则设置：内容黑词过滤、用户异常行为警报、登录频率检测</w:t>
      </w:r>
    </w:p>
    <w:p w14:paraId="17F28583">
      <w:pPr>
        <w:numPr>
          <w:ilvl w:val="0"/>
          <w:numId w:val="4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数据看板支持PV、UV、内容增长趋势、用户留存率分析</w:t>
      </w:r>
    </w:p>
    <w:p w14:paraId="7666A454">
      <w:pPr>
        <w:numPr>
          <w:ilvl w:val="0"/>
          <w:numId w:val="5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操作日志留存 ≥ 12 个月，支持导出与关键词检索</w:t>
      </w:r>
    </w:p>
    <w:p w14:paraId="7E56F69B">
      <w:pPr>
        <w:spacing w:before="320" w:after="120" w:line="288" w:lineRule="auto"/>
        <w:ind w:left="0"/>
        <w:jc w:val="left"/>
        <w:outlineLvl w:val="1"/>
      </w:pPr>
      <w:bookmarkStart w:id="16" w:name="heading_16"/>
      <w:r>
        <w:rPr>
          <w:rFonts w:ascii="Arial" w:hAnsi="Arial" w:eastAsia="等线" w:cs="Arial"/>
          <w:b/>
          <w:sz w:val="32"/>
        </w:rPr>
        <w:t>四、需求分析建模</w:t>
      </w:r>
      <w:bookmarkEnd w:id="16"/>
    </w:p>
    <w:p w14:paraId="7E80A5E3">
      <w:pPr>
        <w:spacing w:before="300" w:after="120" w:line="288" w:lineRule="auto"/>
        <w:ind w:left="0"/>
        <w:jc w:val="left"/>
        <w:outlineLvl w:val="2"/>
      </w:pPr>
      <w:bookmarkStart w:id="17" w:name="heading_17"/>
      <w:r>
        <w:rPr>
          <w:rFonts w:ascii="Arial" w:hAnsi="Arial" w:eastAsia="等线" w:cs="Arial"/>
          <w:b/>
          <w:sz w:val="30"/>
        </w:rPr>
        <w:t>4.1 用户管理模块</w:t>
      </w:r>
      <w:bookmarkEnd w:id="17"/>
    </w:p>
    <w:p w14:paraId="475C1A70">
      <w:pPr>
        <w:spacing w:before="260" w:after="120" w:line="288" w:lineRule="auto"/>
        <w:ind w:left="0"/>
        <w:jc w:val="left"/>
        <w:outlineLvl w:val="3"/>
      </w:pPr>
      <w:bookmarkStart w:id="18" w:name="heading_18"/>
      <w:r>
        <w:rPr>
          <w:rFonts w:ascii="Arial" w:hAnsi="Arial" w:eastAsia="等线" w:cs="Arial"/>
          <w:b/>
          <w:sz w:val="28"/>
        </w:rPr>
        <w:t>4.1 用户登录</w:t>
      </w:r>
      <w:bookmarkEnd w:id="18"/>
    </w:p>
    <w:p w14:paraId="52B58D3F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8029575"/>
            <wp:effectExtent l="0" t="0" r="0" b="2222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6150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用户访问登录界面并输入用户名/邮箱和密码后，系统验证登录信息。如果验证通过，系统记录登录状态并跳转至用户主页；若验证失败，系统提示“用户名或密码错误”，用户可重新输入登录信息。</w:t>
      </w:r>
    </w:p>
    <w:p w14:paraId="72A4DB1B">
      <w:pPr>
        <w:spacing w:before="260" w:after="120" w:line="288" w:lineRule="auto"/>
        <w:ind w:left="0"/>
        <w:jc w:val="left"/>
        <w:outlineLvl w:val="3"/>
      </w:pPr>
      <w:bookmarkStart w:id="19" w:name="heading_19"/>
      <w:r>
        <w:rPr>
          <w:rFonts w:ascii="Arial" w:hAnsi="Arial" w:eastAsia="等线" w:cs="Arial"/>
          <w:b/>
          <w:sz w:val="28"/>
        </w:rPr>
        <w:t>4.2 账号注册</w:t>
      </w:r>
      <w:bookmarkEnd w:id="19"/>
    </w:p>
    <w:p w14:paraId="56D0B7F5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8677275"/>
            <wp:effectExtent l="0" t="0" r="0" b="9525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A7C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访问注册界面并输入邮箱后，系统验证输入格式。如果格式不正确，提示“格式错误”；若格式正确，系统检查邮箱是否未注册。如果邮箱已注册，提示“邮箱已注册”；若邮箱未注册，系统发送验证邮件。用户输入收到的验证码，系统验证其正确性。若验证码正确，完成注册；若验证码错误，系统提示错误。</w:t>
      </w:r>
    </w:p>
    <w:p w14:paraId="11A7CA1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4.3 个人信息管理</w:t>
      </w:r>
    </w:p>
    <w:p w14:paraId="461EA80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8267700"/>
            <wp:effectExtent l="0" t="0" r="0" b="1270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8F05">
      <w:pPr>
        <w:spacing w:before="120" w:after="120" w:line="288" w:lineRule="auto"/>
        <w:ind w:left="0"/>
        <w:jc w:val="left"/>
      </w:pPr>
    </w:p>
    <w:p w14:paraId="35F9EAF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访问个人信息界面后，系统会展示当前的个人信息。当用户选择修改信息时，系统检查是否有修改内容。如果没有修改，系统提示“无修改信息”；如果有修改，系统验证输入的修改信息是否合法。如果信息合法，则保存修改并提示修改成功；若信息不合法，则提示“信息不合法”并返回修改界面。</w:t>
      </w:r>
    </w:p>
    <w:p w14:paraId="55D86678">
      <w:pPr>
        <w:spacing w:before="300" w:after="120" w:line="288" w:lineRule="auto"/>
        <w:ind w:left="0"/>
        <w:jc w:val="left"/>
        <w:outlineLvl w:val="2"/>
      </w:pPr>
      <w:bookmarkStart w:id="20" w:name="heading_20"/>
      <w:r>
        <w:rPr>
          <w:rFonts w:ascii="Arial" w:hAnsi="Arial" w:eastAsia="等线" w:cs="Arial"/>
          <w:b/>
          <w:sz w:val="30"/>
        </w:rPr>
        <w:t>4.2 社交模块</w:t>
      </w:r>
      <w:bookmarkEnd w:id="20"/>
    </w:p>
    <w:p w14:paraId="2F4EA2DC">
      <w:pPr>
        <w:spacing w:before="260" w:after="120" w:line="288" w:lineRule="auto"/>
        <w:ind w:left="0"/>
        <w:jc w:val="left"/>
        <w:outlineLvl w:val="3"/>
      </w:pPr>
      <w:bookmarkStart w:id="21" w:name="heading_21"/>
      <w:r>
        <w:rPr>
          <w:rFonts w:ascii="Arial" w:hAnsi="Arial" w:eastAsia="等线" w:cs="Arial"/>
          <w:b/>
          <w:sz w:val="28"/>
        </w:rPr>
        <w:t>4.2.1 发布帖子</w:t>
      </w:r>
      <w:bookmarkEnd w:id="21"/>
    </w:p>
    <w:p w14:paraId="033082B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2324100" cy="5581650"/>
            <wp:effectExtent l="0" t="0" r="0" b="0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6DF0">
      <w:pPr>
        <w:numPr>
          <w:ilvl w:val="0"/>
          <w:numId w:val="5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进入社区页面</w:t>
      </w:r>
      <w:r>
        <w:rPr>
          <w:rFonts w:ascii="Arial" w:hAnsi="Arial" w:eastAsia="等线" w:cs="Arial"/>
          <w:sz w:val="22"/>
        </w:rPr>
        <w:t>：用户进入社区主页面。</w:t>
      </w:r>
    </w:p>
    <w:p w14:paraId="2E8ABEE6">
      <w:pPr>
        <w:numPr>
          <w:ilvl w:val="0"/>
          <w:numId w:val="5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点击帖子发布界面</w:t>
      </w:r>
      <w:r>
        <w:rPr>
          <w:rFonts w:ascii="Arial" w:hAnsi="Arial" w:eastAsia="等线" w:cs="Arial"/>
          <w:sz w:val="22"/>
        </w:rPr>
        <w:t>：用户选择进入帖子发布界面。</w:t>
      </w:r>
    </w:p>
    <w:p w14:paraId="1CA1FA4B">
      <w:pPr>
        <w:numPr>
          <w:ilvl w:val="0"/>
          <w:numId w:val="5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选择发布新帖子</w:t>
      </w:r>
      <w:r>
        <w:rPr>
          <w:rFonts w:ascii="Arial" w:hAnsi="Arial" w:eastAsia="等线" w:cs="Arial"/>
          <w:sz w:val="22"/>
        </w:rPr>
        <w:t>：用户点击“发布新帖子”按钮，进入帖子编辑页面。</w:t>
      </w:r>
    </w:p>
    <w:p w14:paraId="3185D1D0">
      <w:pPr>
        <w:numPr>
          <w:ilvl w:val="0"/>
          <w:numId w:val="5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填写帖子内容</w:t>
      </w:r>
      <w:r>
        <w:rPr>
          <w:rFonts w:ascii="Arial" w:hAnsi="Arial" w:eastAsia="等线" w:cs="Arial"/>
          <w:sz w:val="22"/>
        </w:rPr>
        <w:t>：用户填写帖子标题、正文内容，并上传相关的图片或视频附件。</w:t>
      </w:r>
    </w:p>
    <w:p w14:paraId="75196EDB">
      <w:pPr>
        <w:numPr>
          <w:ilvl w:val="0"/>
          <w:numId w:val="5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发布帖子</w:t>
      </w:r>
      <w:r>
        <w:rPr>
          <w:rFonts w:ascii="Arial" w:hAnsi="Arial" w:eastAsia="等线" w:cs="Arial"/>
          <w:sz w:val="22"/>
        </w:rPr>
        <w:t>：用户确认内容后点击发布按钮提交帖子。</w:t>
      </w:r>
    </w:p>
    <w:p w14:paraId="7B390B76">
      <w:pPr>
        <w:numPr>
          <w:ilvl w:val="0"/>
          <w:numId w:val="5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检查是否发布成功</w:t>
      </w:r>
      <w:r>
        <w:rPr>
          <w:rFonts w:ascii="Arial" w:hAnsi="Arial" w:eastAsia="等线" w:cs="Arial"/>
          <w:sz w:val="22"/>
        </w:rPr>
        <w:t>：</w:t>
      </w:r>
    </w:p>
    <w:p w14:paraId="3A7F7787">
      <w:pPr>
        <w:numPr>
          <w:ilvl w:val="0"/>
          <w:numId w:val="5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若发布成功，系统提示用户“发布成功”，帖子显示在社区中。</w:t>
      </w:r>
    </w:p>
    <w:p w14:paraId="66C60F41">
      <w:pPr>
        <w:numPr>
          <w:ilvl w:val="0"/>
          <w:numId w:val="5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若发布失败，系统提示失败原因（如内容不合规），用户可重新编辑并提交。</w:t>
      </w:r>
    </w:p>
    <w:p w14:paraId="1B9446E8">
      <w:pPr>
        <w:spacing w:before="260" w:after="120" w:line="288" w:lineRule="auto"/>
        <w:ind w:left="0"/>
        <w:jc w:val="left"/>
        <w:outlineLvl w:val="3"/>
      </w:pPr>
      <w:bookmarkStart w:id="22" w:name="heading_22"/>
      <w:r>
        <w:rPr>
          <w:rFonts w:ascii="Arial" w:hAnsi="Arial" w:eastAsia="等线" w:cs="Arial"/>
          <w:b/>
          <w:sz w:val="28"/>
        </w:rPr>
        <w:t>4.2.2 帖子互动</w:t>
      </w:r>
      <w:bookmarkEnd w:id="22"/>
    </w:p>
    <w:p w14:paraId="2127CD9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5800725"/>
            <wp:effectExtent l="0" t="0" r="0" b="0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86B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用户登录后，可以在帖子详情界面与其进行互动，可以点赞帖子、收藏帖子或对帖子发表评论等。互动后会保存记录。</w:t>
      </w:r>
    </w:p>
    <w:p w14:paraId="7ED83E03">
      <w:pPr>
        <w:spacing w:before="260" w:after="120" w:line="288" w:lineRule="auto"/>
        <w:ind w:left="0"/>
        <w:jc w:val="left"/>
        <w:outlineLvl w:val="3"/>
      </w:pPr>
      <w:bookmarkStart w:id="23" w:name="heading_23"/>
      <w:r>
        <w:rPr>
          <w:rFonts w:ascii="Arial" w:hAnsi="Arial" w:eastAsia="等线" w:cs="Arial"/>
          <w:b/>
          <w:sz w:val="28"/>
        </w:rPr>
        <w:t>4.2.3 用户查看主页</w:t>
      </w:r>
      <w:bookmarkEnd w:id="23"/>
    </w:p>
    <w:p w14:paraId="083D44EC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3257550" cy="7639050"/>
            <wp:effectExtent l="0" t="0" r="0" b="0"/>
            <wp:docPr id="7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E6A3">
      <w:pPr>
        <w:spacing w:before="120" w:after="120" w:line="288" w:lineRule="auto"/>
        <w:ind w:left="0"/>
        <w:jc w:val="left"/>
      </w:pPr>
    </w:p>
    <w:p w14:paraId="3C3821C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用户登录后，可以在主页查看系统根据用户画像推荐的帖子，用户可以选择点击其中的帖子查看其具体内容。</w:t>
      </w:r>
    </w:p>
    <w:p w14:paraId="7E9307F0">
      <w:pPr>
        <w:spacing w:before="120" w:after="120" w:line="288" w:lineRule="auto"/>
        <w:ind w:left="0"/>
        <w:jc w:val="left"/>
      </w:pPr>
    </w:p>
    <w:p w14:paraId="507CA1AD">
      <w:pPr>
        <w:spacing w:before="300" w:after="120" w:line="288" w:lineRule="auto"/>
        <w:ind w:left="0"/>
        <w:jc w:val="left"/>
        <w:outlineLvl w:val="2"/>
      </w:pPr>
      <w:bookmarkStart w:id="24" w:name="heading_24"/>
      <w:r>
        <w:rPr>
          <w:rFonts w:ascii="Arial" w:hAnsi="Arial" w:eastAsia="等线" w:cs="Arial"/>
          <w:b/>
          <w:sz w:val="30"/>
        </w:rPr>
        <w:t>4.3 AI智能系统模块</w:t>
      </w:r>
      <w:bookmarkEnd w:id="24"/>
    </w:p>
    <w:p w14:paraId="25986471">
      <w:pPr>
        <w:spacing w:before="260" w:after="120" w:line="288" w:lineRule="auto"/>
        <w:ind w:left="0"/>
        <w:jc w:val="left"/>
        <w:outlineLvl w:val="3"/>
      </w:pPr>
      <w:bookmarkStart w:id="25" w:name="heading_25"/>
      <w:r>
        <w:rPr>
          <w:rFonts w:ascii="Arial" w:hAnsi="Arial" w:eastAsia="等线" w:cs="Arial"/>
          <w:b/>
          <w:sz w:val="28"/>
        </w:rPr>
        <w:t>4.3.1 智能搜索</w:t>
      </w:r>
      <w:bookmarkEnd w:id="25"/>
    </w:p>
    <w:p w14:paraId="1E9E8865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9896475"/>
            <wp:effectExtent l="0" t="0" r="0" b="0"/>
            <wp:docPr id="8" name="Draw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8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701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用户登录后，可以在搜索栏搜索帖子。用户要输入搜索的标题，或者是帖子包含的关键词进行查询。搜索过程会调用ai接口，允许用户用自然语言就可以搜索得到对应结果。</w:t>
      </w:r>
    </w:p>
    <w:p w14:paraId="10B8940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如果查询没有结果会提示用户重新输入搜索的内容，如果有结果则会将搜索结果展示给用户，用户可以点击搜索到的帖子查看其详细内容。</w:t>
      </w:r>
    </w:p>
    <w:p w14:paraId="76096C9A">
      <w:pPr>
        <w:spacing w:before="320" w:after="120" w:line="288" w:lineRule="auto"/>
        <w:ind w:left="0"/>
        <w:jc w:val="left"/>
        <w:outlineLvl w:val="1"/>
      </w:pPr>
      <w:bookmarkStart w:id="26" w:name="heading_26"/>
      <w:r>
        <w:rPr>
          <w:rFonts w:ascii="Arial" w:hAnsi="Arial" w:eastAsia="等线" w:cs="Arial"/>
          <w:b/>
          <w:sz w:val="32"/>
        </w:rPr>
        <w:t>五、用例建模</w:t>
      </w:r>
      <w:bookmarkEnd w:id="26"/>
    </w:p>
    <w:p w14:paraId="00905695">
      <w:pPr>
        <w:spacing w:before="300" w:after="120" w:line="288" w:lineRule="auto"/>
        <w:ind w:left="0"/>
        <w:jc w:val="left"/>
        <w:outlineLvl w:val="2"/>
      </w:pPr>
      <w:bookmarkStart w:id="27" w:name="heading_27"/>
      <w:r>
        <w:rPr>
          <w:rFonts w:ascii="Arial" w:hAnsi="Arial" w:eastAsia="等线" w:cs="Arial"/>
          <w:b/>
          <w:sz w:val="30"/>
        </w:rPr>
        <w:t>总用例图</w:t>
      </w:r>
      <w:bookmarkEnd w:id="27"/>
    </w:p>
    <w:p w14:paraId="1543D32F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8048625"/>
            <wp:effectExtent l="0" t="0" r="0" b="0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ECB8">
      <w:pPr>
        <w:spacing w:before="300" w:after="120" w:line="288" w:lineRule="auto"/>
        <w:ind w:left="0"/>
        <w:jc w:val="left"/>
        <w:outlineLvl w:val="2"/>
      </w:pPr>
      <w:bookmarkStart w:id="28" w:name="heading_28"/>
      <w:r>
        <w:rPr>
          <w:rFonts w:ascii="Arial" w:hAnsi="Arial" w:eastAsia="等线" w:cs="Arial"/>
          <w:b/>
          <w:sz w:val="30"/>
        </w:rPr>
        <w:t>5.1 账号管理模块</w:t>
      </w:r>
      <w:bookmarkEnd w:id="28"/>
    </w:p>
    <w:p w14:paraId="3685FDDA">
      <w:pPr>
        <w:spacing w:before="260" w:after="120" w:line="288" w:lineRule="auto"/>
        <w:ind w:left="0"/>
        <w:jc w:val="left"/>
        <w:outlineLvl w:val="3"/>
      </w:pPr>
      <w:bookmarkStart w:id="29" w:name="heading_29"/>
      <w:r>
        <w:rPr>
          <w:rFonts w:ascii="Arial" w:hAnsi="Arial" w:eastAsia="等线" w:cs="Arial"/>
          <w:b/>
          <w:sz w:val="28"/>
        </w:rPr>
        <w:t>5.1.1 子系统用例图</w:t>
      </w:r>
      <w:bookmarkEnd w:id="29"/>
    </w:p>
    <w:p w14:paraId="1A0D92C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52900"/>
            <wp:effectExtent l="0" t="0" r="0" b="0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CAB8">
      <w:pPr>
        <w:spacing w:before="120" w:after="120" w:line="288" w:lineRule="auto"/>
        <w:ind w:left="0"/>
        <w:jc w:val="left"/>
      </w:pPr>
    </w:p>
    <w:p w14:paraId="3ABAA199">
      <w:pPr>
        <w:spacing w:before="260" w:after="120" w:line="288" w:lineRule="auto"/>
        <w:ind w:left="0"/>
        <w:jc w:val="left"/>
        <w:outlineLvl w:val="3"/>
      </w:pPr>
      <w:bookmarkStart w:id="30" w:name="heading_30"/>
      <w:r>
        <w:rPr>
          <w:rFonts w:ascii="Arial" w:hAnsi="Arial" w:eastAsia="等线" w:cs="Arial"/>
          <w:b/>
          <w:sz w:val="28"/>
        </w:rPr>
        <w:t xml:space="preserve">5.1.2 概述 </w:t>
      </w:r>
      <w:bookmarkEnd w:id="30"/>
    </w:p>
    <w:p w14:paraId="335EA61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该模块实现了用户账号的基本管理功能，包括用户登录、注册、登出和密码修改等操作。用户可以通过用户名或电子邮件地址进行登录，登录功能依赖身份验证以确保账号的安全性和合法性，第一版暂不支持第三方登录。在账号注册时，系统要求用户完成电子邮件验证，以保证账号的真实性，同时支持用户在注册时设置或修改密码。此外，用户可以查看和编辑个人信息，其中包括基础信息的修改。密码修改功能允许用户在登录后更新密码，进一步提高账户的安全性。</w:t>
      </w:r>
    </w:p>
    <w:p w14:paraId="51302D48">
      <w:pPr>
        <w:spacing w:before="260" w:after="120" w:line="288" w:lineRule="auto"/>
        <w:ind w:left="0"/>
        <w:jc w:val="left"/>
        <w:outlineLvl w:val="3"/>
      </w:pPr>
      <w:bookmarkStart w:id="31" w:name="heading_31"/>
      <w:r>
        <w:rPr>
          <w:rFonts w:ascii="Arial" w:hAnsi="Arial" w:eastAsia="等线" w:cs="Arial"/>
          <w:b/>
          <w:sz w:val="28"/>
        </w:rPr>
        <w:t>5.1.3 用户故事</w:t>
      </w:r>
      <w:bookmarkEnd w:id="31"/>
    </w:p>
    <w:p w14:paraId="61BF3A9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1：用户登录</w:t>
      </w:r>
    </w:p>
    <w:p w14:paraId="1C2FA34E">
      <w:pPr>
        <w:numPr>
          <w:ilvl w:val="0"/>
          <w:numId w:val="5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一名正式用户</w:t>
      </w:r>
    </w:p>
    <w:p w14:paraId="26281FC9">
      <w:pPr>
        <w:numPr>
          <w:ilvl w:val="0"/>
          <w:numId w:val="6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能够通过用户名或电子邮件登录系统</w:t>
      </w:r>
    </w:p>
    <w:p w14:paraId="4FA76F7F">
      <w:pPr>
        <w:numPr>
          <w:ilvl w:val="0"/>
          <w:numId w:val="6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访问我的个人账户并使用系统功能</w:t>
      </w:r>
    </w:p>
    <w:p w14:paraId="271082B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73A1F151">
      <w:pPr>
        <w:numPr>
          <w:ilvl w:val="0"/>
          <w:numId w:val="6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系统支持用户名或电子邮件两种方式登录</w:t>
      </w:r>
    </w:p>
    <w:p w14:paraId="03797AA6">
      <w:pPr>
        <w:numPr>
          <w:ilvl w:val="0"/>
          <w:numId w:val="6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输入正确的用户名和密码后可成功登录并进入主页面</w:t>
      </w:r>
    </w:p>
    <w:p w14:paraId="65D86A6E">
      <w:pPr>
        <w:numPr>
          <w:ilvl w:val="0"/>
          <w:numId w:val="6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如果用户名或密码错误，系统提供明确的错误提示</w:t>
      </w:r>
    </w:p>
    <w:p w14:paraId="1B01682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2：账号注册</w:t>
      </w:r>
    </w:p>
    <w:p w14:paraId="4B18050D">
      <w:pPr>
        <w:numPr>
          <w:ilvl w:val="0"/>
          <w:numId w:val="6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一名新用户</w:t>
      </w:r>
    </w:p>
    <w:p w14:paraId="0A69FFED">
      <w:pPr>
        <w:numPr>
          <w:ilvl w:val="0"/>
          <w:numId w:val="6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能够注册一个新账号</w:t>
      </w:r>
    </w:p>
    <w:p w14:paraId="3E049F87">
      <w:pPr>
        <w:numPr>
          <w:ilvl w:val="0"/>
          <w:numId w:val="6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使用系统提供的服务并访问我的账户</w:t>
      </w:r>
    </w:p>
    <w:p w14:paraId="7F83006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4B4E2E73">
      <w:pPr>
        <w:numPr>
          <w:ilvl w:val="0"/>
          <w:numId w:val="6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用户可以通过填写用户名、电子邮件和密码完成注册</w:t>
      </w:r>
    </w:p>
    <w:p w14:paraId="1EA8B791">
      <w:pPr>
        <w:numPr>
          <w:ilvl w:val="0"/>
          <w:numId w:val="6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注册时系统验证用户信息的格式和唯一性（如邮箱未注册过）</w:t>
      </w:r>
    </w:p>
    <w:p w14:paraId="1915D27A">
      <w:pPr>
        <w:numPr>
          <w:ilvl w:val="0"/>
          <w:numId w:val="7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用户收到注册邮箱的验证邮件并完成验证后注册成功</w:t>
      </w:r>
    </w:p>
    <w:p w14:paraId="1DAAC92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3：密码修改</w:t>
      </w:r>
    </w:p>
    <w:p w14:paraId="057A1818">
      <w:pPr>
        <w:numPr>
          <w:ilvl w:val="0"/>
          <w:numId w:val="7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一名系统用户</w:t>
      </w:r>
    </w:p>
    <w:p w14:paraId="49B596C9">
      <w:pPr>
        <w:numPr>
          <w:ilvl w:val="0"/>
          <w:numId w:val="7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能够修改我的账户密码</w:t>
      </w:r>
    </w:p>
    <w:p w14:paraId="64C9C734">
      <w:pPr>
        <w:numPr>
          <w:ilvl w:val="0"/>
          <w:numId w:val="7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提高账户的安全性并防止密码泄露带来的风险</w:t>
      </w:r>
    </w:p>
    <w:p w14:paraId="2E589560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7A4C03B9">
      <w:pPr>
        <w:numPr>
          <w:ilvl w:val="0"/>
          <w:numId w:val="7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用户可以通过输入当前密码、新密码和确认新密码完成密码修改</w:t>
      </w:r>
    </w:p>
    <w:p w14:paraId="601EA0FF">
      <w:pPr>
        <w:numPr>
          <w:ilvl w:val="0"/>
          <w:numId w:val="7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系统验证当前密码正确后允许更新密码</w:t>
      </w:r>
    </w:p>
    <w:p w14:paraId="4C76A2AB">
      <w:pPr>
        <w:numPr>
          <w:ilvl w:val="0"/>
          <w:numId w:val="7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修改失败时，系统提示明确的错误原因（如旧密码错误或新密码格式不符合要求）</w:t>
      </w:r>
    </w:p>
    <w:p w14:paraId="6923216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4：查看与编辑个人信息</w:t>
      </w:r>
    </w:p>
    <w:p w14:paraId="53CFA14E">
      <w:pPr>
        <w:numPr>
          <w:ilvl w:val="0"/>
          <w:numId w:val="7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一名系统用户</w:t>
      </w:r>
    </w:p>
    <w:p w14:paraId="6E80F662">
      <w:pPr>
        <w:numPr>
          <w:ilvl w:val="0"/>
          <w:numId w:val="7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能够查看并修改我的个人信息，包括但不限于基本信息、训练成就等。</w:t>
      </w:r>
    </w:p>
    <w:p w14:paraId="16F8D3EA">
      <w:pPr>
        <w:numPr>
          <w:ilvl w:val="0"/>
          <w:numId w:val="7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查看或保持我的账户信息准确并适应变化的需求</w:t>
      </w:r>
    </w:p>
    <w:p w14:paraId="1D1C000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34E04962">
      <w:pPr>
        <w:numPr>
          <w:ilvl w:val="0"/>
          <w:numId w:val="8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用户可以进入个人信息页面查看当前信息</w:t>
      </w:r>
    </w:p>
    <w:p w14:paraId="00AC8D26">
      <w:pPr>
        <w:numPr>
          <w:ilvl w:val="0"/>
          <w:numId w:val="8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用户修改个人信息时，系统验证输入格式（如邮箱格式正确）</w:t>
      </w:r>
    </w:p>
    <w:p w14:paraId="1F115F71">
      <w:pPr>
        <w:numPr>
          <w:ilvl w:val="0"/>
          <w:numId w:val="8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修改成功后，系统保存并更新用户信息</w:t>
      </w:r>
    </w:p>
    <w:p w14:paraId="2B206EC7">
      <w:pPr>
        <w:spacing w:before="260" w:after="120" w:line="288" w:lineRule="auto"/>
        <w:ind w:left="0"/>
        <w:jc w:val="left"/>
        <w:outlineLvl w:val="3"/>
      </w:pPr>
      <w:bookmarkStart w:id="32" w:name="heading_32"/>
      <w:r>
        <w:rPr>
          <w:rFonts w:ascii="Arial" w:hAnsi="Arial" w:eastAsia="等线" w:cs="Arial"/>
          <w:b/>
          <w:sz w:val="28"/>
        </w:rPr>
        <w:t>5.1.4 功能需求</w:t>
      </w:r>
      <w:bookmarkEnd w:id="32"/>
    </w:p>
    <w:p w14:paraId="1661758A">
      <w:pPr>
        <w:spacing w:before="240" w:after="120" w:line="288" w:lineRule="auto"/>
        <w:ind w:left="0"/>
        <w:jc w:val="left"/>
        <w:outlineLvl w:val="4"/>
      </w:pPr>
      <w:bookmarkStart w:id="33" w:name="heading_33"/>
      <w:r>
        <w:rPr>
          <w:rFonts w:ascii="Arial" w:hAnsi="Arial" w:eastAsia="等线" w:cs="Arial"/>
          <w:b/>
          <w:sz w:val="24"/>
        </w:rPr>
        <w:t>5.1.4.1 用户登录</w:t>
      </w:r>
      <w:bookmarkEnd w:id="33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0BE99BC1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9D21F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8B299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用户登录</w:t>
            </w:r>
          </w:p>
        </w:tc>
      </w:tr>
      <w:tr w14:paraId="3ED8195B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B0FCB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29020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21B31BFB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50B59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22800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用户已拥有注册账号。</w:t>
            </w:r>
          </w:p>
        </w:tc>
      </w:tr>
      <w:tr w14:paraId="1655BC8F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FF2BB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8D21A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用户成功登录，系统显示用户主页。</w:t>
            </w:r>
          </w:p>
        </w:tc>
      </w:tr>
      <w:tr w14:paraId="02D2DF2B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9DBB6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  <w:p w14:paraId="5879B56A"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1E7798">
            <w:pPr>
              <w:numPr>
                <w:ilvl w:val="0"/>
                <w:numId w:val="8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用户访问登录页面。</w:t>
            </w:r>
          </w:p>
          <w:p w14:paraId="521F6B33">
            <w:pPr>
              <w:numPr>
                <w:ilvl w:val="0"/>
                <w:numId w:val="8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用户输入用户名或电子邮件以及密码或验证码。</w:t>
            </w:r>
          </w:p>
          <w:p w14:paraId="33BD8F71">
            <w:pPr>
              <w:numPr>
                <w:ilvl w:val="0"/>
                <w:numId w:val="8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系统验证用户输入的登录信息。</w:t>
            </w:r>
          </w:p>
          <w:p w14:paraId="759E0A32">
            <w:pPr>
              <w:numPr>
                <w:ilvl w:val="0"/>
                <w:numId w:val="8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如果信息验证通过，系统将用户引导至主页面并记录登录状态。</w:t>
            </w:r>
          </w:p>
        </w:tc>
      </w:tr>
      <w:tr w14:paraId="057FDC0B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45E64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分支事件流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CA2F6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分支一：</w:t>
            </w:r>
            <w:r>
              <w:rPr>
                <w:rFonts w:ascii="Arial" w:hAnsi="Arial" w:eastAsia="等线" w:cs="Arial"/>
                <w:sz w:val="22"/>
              </w:rPr>
              <w:t xml:space="preserve">用户输入的用户名或密码错误： </w:t>
            </w:r>
          </w:p>
          <w:p w14:paraId="787BFB59">
            <w:pPr>
              <w:numPr>
                <w:ilvl w:val="0"/>
                <w:numId w:val="8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系统提示“用户名或密码错误，请重试”。  </w:t>
            </w:r>
          </w:p>
          <w:p w14:paraId="61D77E65">
            <w:pPr>
              <w:numPr>
                <w:ilvl w:val="0"/>
                <w:numId w:val="8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用户可以返回重新输入登录信息。</w:t>
            </w:r>
          </w:p>
          <w:p w14:paraId="69CD1DAD">
            <w:pPr>
              <w:numPr>
                <w:ilvl w:val="0"/>
                <w:numId w:val="89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若错误次数超过系统设定阈值，系统触发安全警报并暂时锁定账户。</w:t>
            </w:r>
          </w:p>
        </w:tc>
      </w:tr>
      <w:tr w14:paraId="3E9A0560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4FA80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B6C47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异常一：</w:t>
            </w:r>
            <w:r>
              <w:rPr>
                <w:rFonts w:ascii="Arial" w:hAnsi="Arial" w:eastAsia="等线" w:cs="Arial"/>
                <w:sz w:val="22"/>
              </w:rPr>
              <w:t>系统无法访问用户数据库：</w:t>
            </w:r>
          </w:p>
          <w:p w14:paraId="75D45F79">
            <w:pPr>
              <w:numPr>
                <w:ilvl w:val="0"/>
                <w:numId w:val="9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系统提示“系统错误，登录暂时不可用”。</w:t>
            </w:r>
          </w:p>
          <w:p w14:paraId="04883822">
            <w:pPr>
              <w:numPr>
                <w:ilvl w:val="0"/>
                <w:numId w:val="9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用户可稍后尝试重新登录。</w:t>
            </w:r>
          </w:p>
        </w:tc>
      </w:tr>
    </w:tbl>
    <w:p w14:paraId="088B0D8C">
      <w:pPr>
        <w:spacing w:before="240" w:after="120" w:line="288" w:lineRule="auto"/>
        <w:ind w:left="0"/>
        <w:jc w:val="left"/>
        <w:outlineLvl w:val="4"/>
      </w:pPr>
      <w:bookmarkStart w:id="34" w:name="heading_34"/>
      <w:r>
        <w:rPr>
          <w:rFonts w:ascii="Arial" w:hAnsi="Arial" w:eastAsia="等线" w:cs="Arial"/>
          <w:b/>
          <w:sz w:val="24"/>
        </w:rPr>
        <w:t>5.1.4.2 账号注册</w:t>
      </w:r>
      <w:bookmarkEnd w:id="34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7A302C1E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8E1AC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B9116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账号注册</w:t>
            </w:r>
          </w:p>
        </w:tc>
      </w:tr>
      <w:tr w14:paraId="26B63314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1B410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7EDE2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新用户</w:t>
            </w:r>
          </w:p>
        </w:tc>
      </w:tr>
      <w:tr w14:paraId="35E8DEF7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1028F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FDABE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无，用户访问注册页面。</w:t>
            </w:r>
          </w:p>
        </w:tc>
      </w:tr>
      <w:tr w14:paraId="73FE94E0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3E514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0DEAC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用户完成注册并收到邮箱验证通知。</w:t>
            </w:r>
          </w:p>
        </w:tc>
      </w:tr>
      <w:tr w14:paraId="7D6D89C5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99A04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8DD662">
            <w:pPr>
              <w:numPr>
                <w:ilvl w:val="0"/>
                <w:numId w:val="9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用户访问注册页面输入邮箱，系统检测格式是否正确。</w:t>
            </w:r>
          </w:p>
          <w:p w14:paraId="03E8FCDB">
            <w:pPr>
              <w:numPr>
                <w:ilvl w:val="0"/>
                <w:numId w:val="9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系统验证用户输入的邮箱是否有效。</w:t>
            </w:r>
          </w:p>
          <w:p w14:paraId="628DD293">
            <w:pPr>
              <w:numPr>
                <w:ilvl w:val="0"/>
                <w:numId w:val="9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如果验证通过，系统向用户提供的电子邮件地址发送验证邮件。</w:t>
            </w:r>
          </w:p>
          <w:p w14:paraId="191634F7">
            <w:pPr>
              <w:numPr>
                <w:ilvl w:val="0"/>
                <w:numId w:val="9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用户输出收到的验证码完成注册。</w:t>
            </w:r>
          </w:p>
        </w:tc>
      </w:tr>
      <w:tr w14:paraId="0081D691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BB730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分支事件流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8E5BD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分支一：</w:t>
            </w:r>
            <w:r>
              <w:rPr>
                <w:rFonts w:ascii="Arial" w:hAnsi="Arial" w:eastAsia="等线" w:cs="Arial"/>
                <w:sz w:val="22"/>
              </w:rPr>
              <w:t xml:space="preserve">用户输入的邮箱格式不符合要求 </w:t>
            </w:r>
          </w:p>
          <w:p w14:paraId="24D72673">
            <w:pPr>
              <w:numPr>
                <w:ilvl w:val="0"/>
                <w:numId w:val="9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系统提示“邮箱格式不符合要求，请重新输入”。</w:t>
            </w:r>
          </w:p>
          <w:p w14:paraId="055E61D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分支二：</w:t>
            </w:r>
            <w:r>
              <w:rPr>
                <w:rFonts w:ascii="Arial" w:hAnsi="Arial" w:eastAsia="等线" w:cs="Arial"/>
                <w:sz w:val="22"/>
              </w:rPr>
              <w:t xml:space="preserve">用户输入的邮箱已注册 </w:t>
            </w:r>
          </w:p>
          <w:p w14:paraId="2E5D740A">
            <w:pPr>
              <w:numPr>
                <w:ilvl w:val="0"/>
                <w:numId w:val="9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系统提示“邮箱已被注册，请更换邮箱”。 </w:t>
            </w:r>
          </w:p>
          <w:p w14:paraId="540013DC">
            <w:pPr>
              <w:numPr>
                <w:ilvl w:val="0"/>
                <w:numId w:val="9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用户返回修改邮箱信息后重新提交注册请求。</w:t>
            </w:r>
          </w:p>
        </w:tc>
      </w:tr>
      <w:tr w14:paraId="4357F1FD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5B642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  <w:p w14:paraId="0DCCA3E0"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69DF7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异常一：</w:t>
            </w:r>
            <w:r>
              <w:rPr>
                <w:rFonts w:ascii="Arial" w:hAnsi="Arial" w:eastAsia="等线" w:cs="Arial"/>
                <w:sz w:val="22"/>
              </w:rPr>
              <w:t>系统无法发送验证邮件</w:t>
            </w:r>
          </w:p>
          <w:p w14:paraId="0FF06CFC">
            <w:pPr>
              <w:numPr>
                <w:ilvl w:val="0"/>
                <w:numId w:val="99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系统提示“验证邮件发送失败，请稍后再试。 </w:t>
            </w:r>
          </w:p>
          <w:p w14:paraId="30CE625F">
            <w:pPr>
              <w:numPr>
                <w:ilvl w:val="0"/>
                <w:numId w:val="10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用户可稍后重新发送验证邮件。</w:t>
            </w:r>
          </w:p>
        </w:tc>
      </w:tr>
    </w:tbl>
    <w:p w14:paraId="26494371">
      <w:pPr>
        <w:spacing w:before="240" w:after="120" w:line="288" w:lineRule="auto"/>
        <w:ind w:left="0"/>
        <w:jc w:val="left"/>
        <w:outlineLvl w:val="4"/>
      </w:pPr>
      <w:bookmarkStart w:id="35" w:name="heading_35"/>
      <w:r>
        <w:rPr>
          <w:rFonts w:ascii="Arial" w:hAnsi="Arial" w:eastAsia="等线" w:cs="Arial"/>
          <w:b/>
          <w:sz w:val="24"/>
        </w:rPr>
        <w:t>5.1.4.3 密码修改</w:t>
      </w:r>
      <w:bookmarkEnd w:id="35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4CB23BC6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E5BE5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3C121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密码修改</w:t>
            </w:r>
          </w:p>
        </w:tc>
      </w:tr>
      <w:tr w14:paraId="77D0179F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B8649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B3913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3FBB7563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05779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09C4B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用户进入密码修改页面。</w:t>
            </w:r>
          </w:p>
        </w:tc>
      </w:tr>
      <w:tr w14:paraId="5EB38D9C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D1A23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D12A1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用户的密码修改验证成功并生效。</w:t>
            </w:r>
          </w:p>
        </w:tc>
      </w:tr>
      <w:tr w14:paraId="175A7ECF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88DBC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4E269F">
            <w:pPr>
              <w:numPr>
                <w:ilvl w:val="0"/>
                <w:numId w:val="10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用户进入密码修改页面。</w:t>
            </w:r>
          </w:p>
          <w:p w14:paraId="48486382">
            <w:pPr>
              <w:numPr>
                <w:ilvl w:val="0"/>
                <w:numId w:val="10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用户输入当前密码、新密码，并确认新密码。</w:t>
            </w:r>
          </w:p>
          <w:p w14:paraId="14BDF475">
            <w:pPr>
              <w:numPr>
                <w:ilvl w:val="0"/>
                <w:numId w:val="10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系统验证当前密码的正确性。</w:t>
            </w:r>
          </w:p>
          <w:p w14:paraId="52F2F489">
            <w:pPr>
              <w:numPr>
                <w:ilvl w:val="0"/>
                <w:numId w:val="10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如果验证通过，系统更新密码并提示修改成功。</w:t>
            </w:r>
          </w:p>
        </w:tc>
      </w:tr>
      <w:tr w14:paraId="1FD4B6D9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84B89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分支事件流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89236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分支一：</w:t>
            </w:r>
            <w:r>
              <w:rPr>
                <w:rFonts w:ascii="Arial" w:hAnsi="Arial" w:eastAsia="等线" w:cs="Arial"/>
                <w:sz w:val="22"/>
              </w:rPr>
              <w:t xml:space="preserve">用户输入的当前密码错误  </w:t>
            </w:r>
          </w:p>
          <w:p w14:paraId="627D165F">
            <w:pPr>
              <w:numPr>
                <w:ilvl w:val="0"/>
                <w:numId w:val="10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系统提示“当前密码错误，请重新输入”。  </w:t>
            </w:r>
          </w:p>
          <w:p w14:paraId="23F9BBDA">
            <w:pPr>
              <w:numPr>
                <w:ilvl w:val="0"/>
                <w:numId w:val="10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用户可以重新输入正确的密码。</w:t>
            </w:r>
          </w:p>
          <w:p w14:paraId="42BCCD4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分支二：</w:t>
            </w:r>
            <w:r>
              <w:rPr>
                <w:rFonts w:ascii="Arial" w:hAnsi="Arial" w:eastAsia="等线" w:cs="Arial"/>
                <w:sz w:val="22"/>
              </w:rPr>
              <w:t xml:space="preserve">用户输入的新密码格式不符合要求  </w:t>
            </w:r>
          </w:p>
          <w:p w14:paraId="5C58E1BB">
            <w:pPr>
              <w:numPr>
                <w:ilvl w:val="0"/>
                <w:numId w:val="10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系统提示“密码格式不符合要求，请重新输入”。</w:t>
            </w:r>
          </w:p>
        </w:tc>
      </w:tr>
      <w:tr w14:paraId="1941B4D2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3F74F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  <w:p w14:paraId="35F4DEA5"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E993A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异常一：</w:t>
            </w:r>
            <w:r>
              <w:rPr>
                <w:rFonts w:ascii="Arial" w:hAnsi="Arial" w:eastAsia="等线" w:cs="Arial"/>
                <w:sz w:val="22"/>
              </w:rPr>
              <w:t>系统更新密码失败</w:t>
            </w:r>
          </w:p>
          <w:p w14:paraId="427D8787">
            <w:pPr>
              <w:numPr>
                <w:ilvl w:val="0"/>
                <w:numId w:val="10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系统提示“密码修改失败，请稍后重试”。  </w:t>
            </w:r>
          </w:p>
          <w:p w14:paraId="3E12582B">
            <w:pPr>
              <w:numPr>
                <w:ilvl w:val="0"/>
                <w:numId w:val="109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用户可稍后再次尝试修改密码。</w:t>
            </w:r>
          </w:p>
        </w:tc>
      </w:tr>
    </w:tbl>
    <w:p w14:paraId="0FBC4B0D">
      <w:pPr>
        <w:spacing w:before="240" w:after="120" w:line="288" w:lineRule="auto"/>
        <w:ind w:left="0"/>
        <w:jc w:val="left"/>
        <w:outlineLvl w:val="4"/>
      </w:pPr>
      <w:bookmarkStart w:id="36" w:name="heading_36"/>
      <w:r>
        <w:rPr>
          <w:rFonts w:ascii="Arial" w:hAnsi="Arial" w:eastAsia="等线" w:cs="Arial"/>
          <w:b/>
          <w:sz w:val="24"/>
        </w:rPr>
        <w:t>5.1.4.4 查看与编辑个人信息</w:t>
      </w:r>
      <w:bookmarkEnd w:id="36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049B3132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DEBDC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2A5BB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查看与编辑个人信息</w:t>
            </w:r>
          </w:p>
        </w:tc>
      </w:tr>
      <w:tr w14:paraId="071BCD80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4B6B8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309FB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3CCE4EC9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845ED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F4FEE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用户已登录到系统。</w:t>
            </w:r>
          </w:p>
        </w:tc>
      </w:tr>
      <w:tr w14:paraId="46B50ECF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FAEF4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AE3B7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用户的个人信息修改成功并生效。</w:t>
            </w:r>
          </w:p>
        </w:tc>
      </w:tr>
      <w:tr w14:paraId="3F9C88E5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9CC50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5CD562">
            <w:pPr>
              <w:numPr>
                <w:ilvl w:val="0"/>
                <w:numId w:val="11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用户访问个人信息页面。</w:t>
            </w:r>
          </w:p>
          <w:p w14:paraId="381B11D5">
            <w:pPr>
              <w:numPr>
                <w:ilvl w:val="0"/>
                <w:numId w:val="11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系统显示用户当前的个人信息。</w:t>
            </w:r>
          </w:p>
          <w:p w14:paraId="31606693">
            <w:pPr>
              <w:numPr>
                <w:ilvl w:val="0"/>
                <w:numId w:val="11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用户修改所需的个人信息（例如昵称、邮箱等）。</w:t>
            </w:r>
          </w:p>
          <w:p w14:paraId="0A018432">
            <w:pPr>
              <w:numPr>
                <w:ilvl w:val="0"/>
                <w:numId w:val="11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用户提交修改请求，系统验证输入的格式是否正确。</w:t>
            </w:r>
          </w:p>
          <w:p w14:paraId="46FE6C68">
            <w:pPr>
              <w:numPr>
                <w:ilvl w:val="0"/>
                <w:numId w:val="11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系统保存更新后的个人信息并提示修改成功。</w:t>
            </w:r>
          </w:p>
        </w:tc>
      </w:tr>
      <w:tr w14:paraId="42B4D450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00C0C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分支事件流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DCB56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分支一：</w:t>
            </w:r>
            <w:r>
              <w:rPr>
                <w:rFonts w:ascii="Arial" w:hAnsi="Arial" w:eastAsia="等线" w:cs="Arial"/>
                <w:sz w:val="22"/>
              </w:rPr>
              <w:t xml:space="preserve">用户未修改任何信息：  </w:t>
            </w:r>
          </w:p>
          <w:p w14:paraId="2408A8C3">
            <w:pPr>
              <w:numPr>
                <w:ilvl w:val="0"/>
                <w:numId w:val="11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系统提示“未检测到修改内容”。</w:t>
            </w:r>
          </w:p>
        </w:tc>
      </w:tr>
      <w:tr w14:paraId="415CE5C3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C0671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  <w:p w14:paraId="4D9AF2A0"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56064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异常一：</w:t>
            </w:r>
            <w:r>
              <w:rPr>
                <w:rFonts w:ascii="Arial" w:hAnsi="Arial" w:eastAsia="等线" w:cs="Arial"/>
                <w:sz w:val="22"/>
              </w:rPr>
              <w:t xml:space="preserve">系统保存信息失败  </w:t>
            </w:r>
          </w:p>
          <w:p w14:paraId="6AB4A440">
            <w:pPr>
              <w:numPr>
                <w:ilvl w:val="0"/>
                <w:numId w:val="11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 xml:space="preserve">系统提示“信息保存失败，请稍后重试”。  </w:t>
            </w:r>
          </w:p>
        </w:tc>
      </w:tr>
    </w:tbl>
    <w:p w14:paraId="5CFD0A93">
      <w:pPr>
        <w:spacing w:before="260" w:after="120" w:line="288" w:lineRule="auto"/>
        <w:ind w:left="0"/>
        <w:jc w:val="left"/>
        <w:outlineLvl w:val="3"/>
      </w:pPr>
      <w:bookmarkStart w:id="37" w:name="heading_37"/>
      <w:r>
        <w:rPr>
          <w:rFonts w:ascii="Arial" w:hAnsi="Arial" w:eastAsia="等线" w:cs="Arial"/>
          <w:b/>
          <w:sz w:val="28"/>
        </w:rPr>
        <w:t>5.1.5 数据需求</w:t>
      </w:r>
      <w:bookmarkEnd w:id="37"/>
    </w:p>
    <w:p w14:paraId="37450357">
      <w:pPr>
        <w:numPr>
          <w:ilvl w:val="0"/>
          <w:numId w:val="1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用户数据</w:t>
      </w:r>
      <w:r>
        <w:rPr>
          <w:rFonts w:ascii="Arial" w:hAnsi="Arial" w:eastAsia="等线" w:cs="Arial"/>
          <w:sz w:val="22"/>
        </w:rPr>
        <w:t>：包括用户的用户名、邮箱、密码哈希值、账户状态、注册时间和最后登录时间。</w:t>
      </w:r>
    </w:p>
    <w:p w14:paraId="05AF2D1D">
      <w:pPr>
        <w:numPr>
          <w:ilvl w:val="0"/>
          <w:numId w:val="1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邮箱验证数据</w:t>
      </w:r>
      <w:r>
        <w:rPr>
          <w:rFonts w:ascii="Arial" w:hAnsi="Arial" w:eastAsia="等线" w:cs="Arial"/>
          <w:sz w:val="22"/>
        </w:rPr>
        <w:t>：记录用户的邮箱验证信息，包括验证代码、过期时间、验证状态。</w:t>
      </w:r>
    </w:p>
    <w:p w14:paraId="397495A8">
      <w:pPr>
        <w:numPr>
          <w:ilvl w:val="0"/>
          <w:numId w:val="11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密码修改数据</w:t>
      </w:r>
      <w:r>
        <w:rPr>
          <w:rFonts w:ascii="Arial" w:hAnsi="Arial" w:eastAsia="等线" w:cs="Arial"/>
          <w:sz w:val="22"/>
        </w:rPr>
        <w:t>：记录用户的密码哈希值和最后修改时间，用于密码更新和安全性检查。</w:t>
      </w:r>
    </w:p>
    <w:p w14:paraId="67744F6A">
      <w:pPr>
        <w:numPr>
          <w:ilvl w:val="0"/>
          <w:numId w:val="12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个人信息数据</w:t>
      </w:r>
      <w:r>
        <w:rPr>
          <w:rFonts w:ascii="Arial" w:hAnsi="Arial" w:eastAsia="等线" w:cs="Arial"/>
          <w:sz w:val="22"/>
        </w:rPr>
        <w:t>：包括用户的昵称、头像地址、个人简介、电话号码及信息修改时间。</w:t>
      </w:r>
    </w:p>
    <w:p w14:paraId="5D44C8A3">
      <w:pPr>
        <w:numPr>
          <w:ilvl w:val="0"/>
          <w:numId w:val="12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登录失败数据</w:t>
      </w:r>
      <w:r>
        <w:rPr>
          <w:rFonts w:ascii="Arial" w:hAnsi="Arial" w:eastAsia="等线" w:cs="Arial"/>
          <w:sz w:val="22"/>
        </w:rPr>
        <w:t>：记录用户的连续登录失败次数及账户锁定状态，用于安全策略管理。</w:t>
      </w:r>
    </w:p>
    <w:p w14:paraId="70E0FBD7">
      <w:pPr>
        <w:numPr>
          <w:ilvl w:val="0"/>
          <w:numId w:val="12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消息数据</w:t>
      </w:r>
      <w:r>
        <w:rPr>
          <w:rFonts w:ascii="Arial" w:hAnsi="Arial" w:eastAsia="等线" w:cs="Arial"/>
          <w:sz w:val="22"/>
        </w:rPr>
        <w:t>：系统向用户发送的通知或验证消息，包括消息内容、发送时间和接收状态。</w:t>
      </w:r>
    </w:p>
    <w:p w14:paraId="7C7F91A9">
      <w:pPr>
        <w:spacing w:before="300" w:after="120" w:line="288" w:lineRule="auto"/>
        <w:ind w:left="0"/>
        <w:jc w:val="left"/>
        <w:outlineLvl w:val="2"/>
      </w:pPr>
      <w:bookmarkStart w:id="38" w:name="heading_38"/>
      <w:r>
        <w:rPr>
          <w:rFonts w:ascii="Arial" w:hAnsi="Arial" w:eastAsia="等线" w:cs="Arial"/>
          <w:b/>
          <w:sz w:val="30"/>
        </w:rPr>
        <w:t>5.2 社区模块</w:t>
      </w:r>
      <w:bookmarkEnd w:id="38"/>
    </w:p>
    <w:p w14:paraId="321B943B">
      <w:pPr>
        <w:spacing w:before="260" w:after="120" w:line="288" w:lineRule="auto"/>
        <w:ind w:left="0"/>
        <w:jc w:val="left"/>
        <w:outlineLvl w:val="3"/>
      </w:pPr>
      <w:bookmarkStart w:id="39" w:name="heading_39"/>
      <w:r>
        <w:rPr>
          <w:rFonts w:ascii="Arial" w:hAnsi="Arial" w:eastAsia="等线" w:cs="Arial"/>
          <w:b/>
          <w:sz w:val="28"/>
        </w:rPr>
        <w:t>5.2.1 子系统用例图</w:t>
      </w:r>
      <w:bookmarkEnd w:id="39"/>
    </w:p>
    <w:p w14:paraId="57E3FCD5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48275" cy="4200525"/>
            <wp:effectExtent l="0" t="0" r="0" b="0"/>
            <wp:docPr id="11" name="Draw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56E7">
      <w:pPr>
        <w:spacing w:before="260" w:after="120" w:line="288" w:lineRule="auto"/>
        <w:ind w:left="0"/>
        <w:jc w:val="left"/>
        <w:outlineLvl w:val="3"/>
      </w:pPr>
      <w:bookmarkStart w:id="40" w:name="heading_40"/>
      <w:r>
        <w:rPr>
          <w:rFonts w:ascii="Arial" w:hAnsi="Arial" w:eastAsia="等线" w:cs="Arial"/>
          <w:b/>
          <w:sz w:val="28"/>
        </w:rPr>
        <w:t xml:space="preserve">5.2.2 概述 </w:t>
      </w:r>
      <w:bookmarkEnd w:id="40"/>
    </w:p>
    <w:p w14:paraId="07B7259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社区模块旨在提供一个信息共享和社交互动的平台，用户可以发布、浏览、编辑、删除帖子，搜索帖子，并进行点赞、评论互动，还可以浏览用户主页查看相关信息。</w:t>
      </w:r>
    </w:p>
    <w:p w14:paraId="335BD1BF">
      <w:pPr>
        <w:spacing w:before="260" w:after="120" w:line="288" w:lineRule="auto"/>
        <w:ind w:left="0"/>
        <w:jc w:val="left"/>
        <w:outlineLvl w:val="3"/>
      </w:pPr>
      <w:bookmarkStart w:id="41" w:name="heading_41"/>
      <w:r>
        <w:rPr>
          <w:rFonts w:ascii="Arial" w:hAnsi="Arial" w:eastAsia="等线" w:cs="Arial"/>
          <w:b/>
          <w:sz w:val="28"/>
        </w:rPr>
        <w:t>5.2.3 用户故事</w:t>
      </w:r>
      <w:bookmarkEnd w:id="41"/>
    </w:p>
    <w:p w14:paraId="77873AF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1：分享和浏览训练心得、比赛经验</w:t>
      </w:r>
    </w:p>
    <w:p w14:paraId="608B8F12">
      <w:pPr>
        <w:numPr>
          <w:ilvl w:val="0"/>
          <w:numId w:val="1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一名正式用户</w:t>
      </w:r>
    </w:p>
    <w:p w14:paraId="08C38B9B">
      <w:pPr>
        <w:numPr>
          <w:ilvl w:val="0"/>
          <w:numId w:val="12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能够在社区中分享和浏览心得经验等内容</w:t>
      </w:r>
    </w:p>
    <w:p w14:paraId="6047C47B">
      <w:pPr>
        <w:numPr>
          <w:ilvl w:val="0"/>
          <w:numId w:val="12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与其他用户分享自己的经验并学习他人的经验</w:t>
      </w:r>
    </w:p>
    <w:p w14:paraId="4768932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3D3E8957">
      <w:pPr>
        <w:numPr>
          <w:ilvl w:val="0"/>
          <w:numId w:val="12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用户能够顺利发布自己的心得经验。</w:t>
      </w:r>
    </w:p>
    <w:p w14:paraId="385BC532">
      <w:pPr>
        <w:numPr>
          <w:ilvl w:val="0"/>
          <w:numId w:val="12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用户能够浏览其他用户分享的心得和经验。</w:t>
      </w:r>
    </w:p>
    <w:p w14:paraId="01867E8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2：查看其他用户分享的内容</w:t>
      </w:r>
    </w:p>
    <w:p w14:paraId="1FE3E302">
      <w:pPr>
        <w:numPr>
          <w:ilvl w:val="0"/>
          <w:numId w:val="12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一名正式用户</w:t>
      </w:r>
    </w:p>
    <w:p w14:paraId="291B1018">
      <w:pPr>
        <w:numPr>
          <w:ilvl w:val="0"/>
          <w:numId w:val="12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能够看到其他用户分享的内容</w:t>
      </w:r>
    </w:p>
    <w:p w14:paraId="7E7A89F6">
      <w:pPr>
        <w:numPr>
          <w:ilvl w:val="0"/>
          <w:numId w:val="1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从中获取灵感或参考他人的经验</w:t>
      </w:r>
    </w:p>
    <w:p w14:paraId="550AC54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66EF4623">
      <w:pPr>
        <w:numPr>
          <w:ilvl w:val="0"/>
          <w:numId w:val="13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用户能够浏览到社区中其他用户的分享内容。</w:t>
      </w:r>
    </w:p>
    <w:p w14:paraId="2776F8F3">
      <w:pPr>
        <w:numPr>
          <w:ilvl w:val="0"/>
          <w:numId w:val="1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用户能够查看其他用户的帖子，并通过评论、点赞等方式进行互动。</w:t>
      </w:r>
    </w:p>
    <w:p w14:paraId="0B740339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3：与帖子互动</w:t>
      </w:r>
    </w:p>
    <w:p w14:paraId="2995095D">
      <w:pPr>
        <w:numPr>
          <w:ilvl w:val="0"/>
          <w:numId w:val="13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一名正式用户</w:t>
      </w:r>
    </w:p>
    <w:p w14:paraId="464E002B">
      <w:pPr>
        <w:numPr>
          <w:ilvl w:val="0"/>
          <w:numId w:val="13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能够与帖子进行互动，包括点赞、评论</w:t>
      </w:r>
    </w:p>
    <w:p w14:paraId="31AE43C1">
      <w:pPr>
        <w:numPr>
          <w:ilvl w:val="0"/>
          <w:numId w:val="1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更好地表达我的观点和支持我喜欢的内容</w:t>
      </w:r>
    </w:p>
    <w:p w14:paraId="1C41420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281B75D1">
      <w:pPr>
        <w:numPr>
          <w:ilvl w:val="0"/>
          <w:numId w:val="13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用户能够对帖子进行点赞、评论。</w:t>
      </w:r>
    </w:p>
    <w:p w14:paraId="71B5668A">
      <w:pPr>
        <w:numPr>
          <w:ilvl w:val="0"/>
          <w:numId w:val="13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用户的互动能够被系统保存并展示在帖子下方。</w:t>
      </w:r>
    </w:p>
    <w:p w14:paraId="62F4B63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4：查看自己的社交主页</w:t>
      </w:r>
    </w:p>
    <w:p w14:paraId="1A1F6EFC">
      <w:pPr>
        <w:numPr>
          <w:ilvl w:val="0"/>
          <w:numId w:val="1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一名正式用户</w:t>
      </w:r>
    </w:p>
    <w:p w14:paraId="2F0F9B3F">
      <w:pPr>
        <w:numPr>
          <w:ilvl w:val="0"/>
          <w:numId w:val="13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能够查看自己的社交主页，包括历史发帖、基本信息等</w:t>
      </w:r>
    </w:p>
    <w:p w14:paraId="2C91CCDE">
      <w:pPr>
        <w:numPr>
          <w:ilvl w:val="0"/>
          <w:numId w:val="14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了解自己在社区中的互动记录</w:t>
      </w:r>
    </w:p>
    <w:p w14:paraId="714A4D9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29B901EE">
      <w:pPr>
        <w:numPr>
          <w:ilvl w:val="0"/>
          <w:numId w:val="14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用户能够查看自己的社交主页，并查看自己发布的所有帖子。</w:t>
      </w:r>
    </w:p>
    <w:p w14:paraId="29341532">
      <w:pPr>
        <w:numPr>
          <w:ilvl w:val="0"/>
          <w:numId w:val="14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用户能够查看个人信息并进行修改。</w:t>
      </w:r>
    </w:p>
    <w:p w14:paraId="4A2E85B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5：查看其他用户的社交主页</w:t>
      </w:r>
    </w:p>
    <w:p w14:paraId="03454833">
      <w:pPr>
        <w:numPr>
          <w:ilvl w:val="0"/>
          <w:numId w:val="14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一名正式用户</w:t>
      </w:r>
    </w:p>
    <w:p w14:paraId="51138471">
      <w:pPr>
        <w:numPr>
          <w:ilvl w:val="0"/>
          <w:numId w:val="14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能够查看其他用户的社交主页</w:t>
      </w:r>
    </w:p>
    <w:p w14:paraId="479DD372">
      <w:pPr>
        <w:numPr>
          <w:ilvl w:val="0"/>
          <w:numId w:val="14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了解他们的历史发帖和基本信息，建立社交联系</w:t>
      </w:r>
    </w:p>
    <w:p w14:paraId="4F2F9F7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7527D4B8">
      <w:pPr>
        <w:numPr>
          <w:ilvl w:val="0"/>
          <w:numId w:val="14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用户能够查看其他用户的社交主页，并浏览他们的历史发帖。</w:t>
      </w:r>
    </w:p>
    <w:p w14:paraId="3363E5B2">
      <w:pPr>
        <w:numPr>
          <w:ilvl w:val="0"/>
          <w:numId w:val="14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用户能够看到其他用户的基本信息并与其互动。</w:t>
      </w:r>
    </w:p>
    <w:p w14:paraId="248A63B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用户故事 6：根据关键字搜索帖子和用户</w:t>
      </w:r>
    </w:p>
    <w:p w14:paraId="41739E42">
      <w:pPr>
        <w:numPr>
          <w:ilvl w:val="0"/>
          <w:numId w:val="14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</w:t>
      </w:r>
      <w:r>
        <w:rPr>
          <w:rFonts w:ascii="Arial" w:hAnsi="Arial" w:eastAsia="等线" w:cs="Arial"/>
          <w:sz w:val="22"/>
        </w:rPr>
        <w:t xml:space="preserve"> 一名正式用户</w:t>
      </w:r>
    </w:p>
    <w:p w14:paraId="22B137A0">
      <w:pPr>
        <w:numPr>
          <w:ilvl w:val="0"/>
          <w:numId w:val="14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我希望</w:t>
      </w:r>
      <w:r>
        <w:rPr>
          <w:rFonts w:ascii="Arial" w:hAnsi="Arial" w:eastAsia="等线" w:cs="Arial"/>
          <w:sz w:val="22"/>
        </w:rPr>
        <w:t xml:space="preserve"> 能够根据关键字搜索帖子、用户</w:t>
      </w:r>
    </w:p>
    <w:p w14:paraId="1D164906">
      <w:pPr>
        <w:numPr>
          <w:ilvl w:val="0"/>
          <w:numId w:val="15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以便</w:t>
      </w:r>
      <w:r>
        <w:rPr>
          <w:rFonts w:ascii="Arial" w:hAnsi="Arial" w:eastAsia="等线" w:cs="Arial"/>
          <w:sz w:val="22"/>
        </w:rPr>
        <w:t xml:space="preserve"> 快速找到相关内容或关注感兴趣的用户</w:t>
      </w:r>
    </w:p>
    <w:p w14:paraId="56ACF60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验收标准</w:t>
      </w:r>
      <w:r>
        <w:rPr>
          <w:rFonts w:ascii="Arial" w:hAnsi="Arial" w:eastAsia="等线" w:cs="Arial"/>
          <w:sz w:val="22"/>
        </w:rPr>
        <w:t>：</w:t>
      </w:r>
    </w:p>
    <w:p w14:paraId="5A4E1F36">
      <w:pPr>
        <w:numPr>
          <w:ilvl w:val="0"/>
          <w:numId w:val="15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用户能够通过关键字搜索帖子或用户。</w:t>
      </w:r>
    </w:p>
    <w:p w14:paraId="10B81C09">
      <w:pPr>
        <w:numPr>
          <w:ilvl w:val="0"/>
          <w:numId w:val="15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系统能够准确返回与搜索条件相关的内容。</w:t>
      </w:r>
    </w:p>
    <w:p w14:paraId="2E1CFEAC">
      <w:pPr>
        <w:spacing w:before="260" w:after="120" w:line="288" w:lineRule="auto"/>
        <w:ind w:left="0"/>
        <w:jc w:val="left"/>
        <w:outlineLvl w:val="3"/>
      </w:pPr>
      <w:bookmarkStart w:id="42" w:name="heading_42"/>
      <w:r>
        <w:rPr>
          <w:rFonts w:ascii="Arial" w:hAnsi="Arial" w:eastAsia="等线" w:cs="Arial"/>
          <w:b/>
          <w:sz w:val="28"/>
        </w:rPr>
        <w:t>5.2.4 功能需求</w:t>
      </w:r>
      <w:bookmarkEnd w:id="42"/>
    </w:p>
    <w:p w14:paraId="57415B8C">
      <w:pPr>
        <w:spacing w:before="240" w:after="120" w:line="288" w:lineRule="auto"/>
        <w:ind w:left="0"/>
        <w:jc w:val="left"/>
        <w:outlineLvl w:val="4"/>
      </w:pPr>
      <w:bookmarkStart w:id="43" w:name="heading_43"/>
      <w:r>
        <w:rPr>
          <w:rFonts w:ascii="Arial" w:hAnsi="Arial" w:eastAsia="等线" w:cs="Arial"/>
          <w:b/>
          <w:sz w:val="24"/>
        </w:rPr>
        <w:t>5.2.4.1 发布帖子</w:t>
      </w:r>
      <w:bookmarkEnd w:id="43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6B6CEC8A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4E961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5BE0A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发布帖子</w:t>
            </w:r>
          </w:p>
        </w:tc>
      </w:tr>
      <w:tr w14:paraId="2255CE77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080CF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BCA1C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1F5F2B9D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A624B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903A31">
            <w:pPr>
              <w:numPr>
                <w:ilvl w:val="0"/>
                <w:numId w:val="15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用户已注册并登录系统</w:t>
            </w:r>
          </w:p>
          <w:p w14:paraId="5FACEA9D">
            <w:pPr>
              <w:numPr>
                <w:ilvl w:val="0"/>
                <w:numId w:val="15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用户未被封禁</w:t>
            </w:r>
          </w:p>
        </w:tc>
      </w:tr>
      <w:tr w14:paraId="7BEF99F2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D4ACA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B9E45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用户成功发布帖子，并上传</w:t>
            </w:r>
          </w:p>
        </w:tc>
      </w:tr>
      <w:tr w14:paraId="128D76DE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FAE29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AD80E4">
            <w:pPr>
              <w:numPr>
                <w:ilvl w:val="0"/>
                <w:numId w:val="15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进入帖子管理页面:</w:t>
            </w:r>
          </w:p>
          <w:p w14:paraId="77EA38A2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用户在社区主页点击发布帖子按钮。</w:t>
            </w:r>
          </w:p>
          <w:p w14:paraId="16EC72F9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进入帖子发布界面。</w:t>
            </w:r>
          </w:p>
          <w:p w14:paraId="1E5B8B54">
            <w:pPr>
              <w:numPr>
                <w:ilvl w:val="0"/>
                <w:numId w:val="15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选择操作:</w:t>
            </w:r>
          </w:p>
          <w:p w14:paraId="2E8DC026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用户在帖子发布页面选择“发布新帖子”或“管理现有帖子”</w:t>
            </w:r>
          </w:p>
          <w:p w14:paraId="18B2D9C3">
            <w:pPr>
              <w:numPr>
                <w:ilvl w:val="0"/>
                <w:numId w:val="15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发布新帖子:</w:t>
            </w:r>
          </w:p>
          <w:p w14:paraId="416F358E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用户选择“发布新帖子”，进入帖子创建界面。</w:t>
            </w:r>
          </w:p>
          <w:p w14:paraId="50F83F03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用户填写帖子的标题、内容，并上传相关的图片或视频。</w:t>
            </w:r>
          </w:p>
          <w:p w14:paraId="28B8A703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用户点击“发布”按钮。</w:t>
            </w:r>
          </w:p>
          <w:p w14:paraId="3220EA00">
            <w:pPr>
              <w:numPr>
                <w:ilvl w:val="0"/>
                <w:numId w:val="15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系统验证帖子内容的完整性和格式。</w:t>
            </w:r>
          </w:p>
          <w:p w14:paraId="511F9B70">
            <w:pPr>
              <w:numPr>
                <w:ilvl w:val="0"/>
                <w:numId w:val="159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系统发布帖子并提供发布成功的提示。</w:t>
            </w:r>
          </w:p>
        </w:tc>
      </w:tr>
      <w:tr w14:paraId="0402291C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FEFC0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F81D5F">
            <w:pPr>
              <w:numPr>
                <w:ilvl w:val="0"/>
                <w:numId w:val="16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输入内容不符合格式要求</w:t>
            </w:r>
          </w:p>
          <w:p w14:paraId="20D30117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如果标题或内容长度不符合要求，或者附件超过限制，系统显示错误消息并要求用户修正。</w:t>
            </w:r>
          </w:p>
          <w:p w14:paraId="252B4CA5">
            <w:pPr>
              <w:numPr>
                <w:ilvl w:val="0"/>
                <w:numId w:val="16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发布频率限制:</w:t>
            </w:r>
          </w:p>
          <w:p w14:paraId="41FB2AA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如果用户超过了设定的发布频率，系统显示提示，并阻止发布。</w:t>
            </w:r>
          </w:p>
          <w:p w14:paraId="47102F30">
            <w:pPr>
              <w:numPr>
                <w:ilvl w:val="0"/>
                <w:numId w:val="16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发布失败:</w:t>
            </w:r>
          </w:p>
          <w:p w14:paraId="51F5CB64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如果因网络问题或系统故障导致发布失败，系统显示失败通知，并建议用户稍后重试。</w:t>
            </w:r>
          </w:p>
        </w:tc>
      </w:tr>
    </w:tbl>
    <w:p w14:paraId="425EFFD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4.3.4.2 管理帖子</w:t>
      </w:r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074CD37C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5EFC3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BC993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管理帖子</w:t>
            </w:r>
          </w:p>
        </w:tc>
      </w:tr>
      <w:tr w14:paraId="559458AA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0B0C7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6CC30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225ABE26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A6F9A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5745C7">
            <w:pPr>
              <w:numPr>
                <w:ilvl w:val="0"/>
                <w:numId w:val="16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用户已注册并登录系统</w:t>
            </w:r>
          </w:p>
          <w:p w14:paraId="3219998D">
            <w:pPr>
              <w:numPr>
                <w:ilvl w:val="0"/>
                <w:numId w:val="16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用户有已发布的帖子</w:t>
            </w:r>
          </w:p>
        </w:tc>
      </w:tr>
      <w:tr w14:paraId="2D433BDB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67A45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8090F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用户成功修改或删除自己的帖子</w:t>
            </w:r>
          </w:p>
        </w:tc>
      </w:tr>
      <w:tr w14:paraId="786F6EC7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8CAB5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D65761">
            <w:pPr>
              <w:numPr>
                <w:ilvl w:val="0"/>
                <w:numId w:val="16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访问帖子管理页面:</w:t>
            </w:r>
          </w:p>
          <w:p w14:paraId="084CDF2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用户点击进入“我的帖子”页面。</w:t>
            </w:r>
          </w:p>
          <w:p w14:paraId="272A804B">
            <w:pPr>
              <w:numPr>
                <w:ilvl w:val="0"/>
                <w:numId w:val="16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查看历史发布帖子</w:t>
            </w:r>
          </w:p>
          <w:p w14:paraId="0889E70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系统展示用户已发布的帖子列表。</w:t>
            </w:r>
          </w:p>
          <w:p w14:paraId="3055E08B">
            <w:pPr>
              <w:numPr>
                <w:ilvl w:val="0"/>
                <w:numId w:val="16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选择特定帖子进行删除:</w:t>
            </w:r>
          </w:p>
          <w:p w14:paraId="2861570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用户从列表中选择要删除的帖子。</w:t>
            </w:r>
          </w:p>
          <w:p w14:paraId="3F6FE9A1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用户点击帖子旁的“删除”按钮。</w:t>
            </w:r>
          </w:p>
          <w:p w14:paraId="621719EF">
            <w:pPr>
              <w:numPr>
                <w:ilvl w:val="0"/>
                <w:numId w:val="16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确认删除操作:</w:t>
            </w:r>
          </w:p>
          <w:p w14:paraId="74A8DF6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系统弹出确认删除的提示。</w:t>
            </w:r>
          </w:p>
          <w:p w14:paraId="5A2BCC63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用户确认删除操作。</w:t>
            </w:r>
          </w:p>
          <w:p w14:paraId="4FC2DD66">
            <w:pPr>
              <w:numPr>
                <w:ilvl w:val="0"/>
                <w:numId w:val="169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执行删除操作:</w:t>
            </w:r>
          </w:p>
          <w:p w14:paraId="6C2581D4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系统执行删除操作，并从系统中移除帖子。</w:t>
            </w:r>
          </w:p>
          <w:p w14:paraId="417B630B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系统提供删除成功的提示。</w:t>
            </w:r>
          </w:p>
        </w:tc>
      </w:tr>
      <w:tr w14:paraId="45B4DAC1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BBFF6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6139AD">
            <w:pPr>
              <w:numPr>
                <w:ilvl w:val="0"/>
                <w:numId w:val="17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删除操作失败:</w:t>
            </w:r>
          </w:p>
          <w:p w14:paraId="3D26B17A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如果删除操作由于网络问题或系统故障失败，系统显示失败通知，并建议用户稍后重试。</w:t>
            </w:r>
          </w:p>
        </w:tc>
      </w:tr>
    </w:tbl>
    <w:p w14:paraId="77A3F373">
      <w:pPr>
        <w:spacing w:before="240" w:after="120" w:line="288" w:lineRule="auto"/>
        <w:ind w:left="0"/>
        <w:jc w:val="left"/>
        <w:outlineLvl w:val="4"/>
      </w:pPr>
      <w:bookmarkStart w:id="44" w:name="heading_44"/>
      <w:r>
        <w:rPr>
          <w:rFonts w:ascii="Arial" w:hAnsi="Arial" w:eastAsia="等线" w:cs="Arial"/>
          <w:b/>
          <w:sz w:val="24"/>
        </w:rPr>
        <w:t>5.2.4.2 浏览帖子</w:t>
      </w:r>
      <w:bookmarkEnd w:id="44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3A5EBF34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DD221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7B4E1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浏览帖子</w:t>
            </w:r>
          </w:p>
        </w:tc>
      </w:tr>
      <w:tr w14:paraId="2423EF2F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B9D6B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F2FD4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231C056F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79AE9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4D0C31">
            <w:pPr>
              <w:numPr>
                <w:ilvl w:val="0"/>
                <w:numId w:val="17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用户已注册并登录系统</w:t>
            </w:r>
          </w:p>
          <w:p w14:paraId="6CBA3934">
            <w:pPr>
              <w:numPr>
                <w:ilvl w:val="0"/>
                <w:numId w:val="17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用户未被封禁</w:t>
            </w:r>
          </w:p>
        </w:tc>
      </w:tr>
      <w:tr w14:paraId="71970919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6A0A7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0124F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用户成功浏览，并记录在浏览记录中</w:t>
            </w:r>
          </w:p>
        </w:tc>
      </w:tr>
      <w:tr w14:paraId="59AB8119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8404E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D81BD1">
            <w:pPr>
              <w:numPr>
                <w:ilvl w:val="0"/>
                <w:numId w:val="17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用户点击进入社区板块主页。</w:t>
            </w:r>
          </w:p>
          <w:p w14:paraId="278E08C5">
            <w:pPr>
              <w:numPr>
                <w:ilvl w:val="0"/>
                <w:numId w:val="17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系统展示所有用户发布的帖子列表。</w:t>
            </w:r>
          </w:p>
          <w:p w14:paraId="77181B62">
            <w:pPr>
              <w:numPr>
                <w:ilvl w:val="0"/>
                <w:numId w:val="17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用户在帖子列表中选择并点击特定帖子。</w:t>
            </w:r>
          </w:p>
          <w:p w14:paraId="55C6A044">
            <w:pPr>
              <w:numPr>
                <w:ilvl w:val="0"/>
                <w:numId w:val="17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系统显示帖子的详细内容，包括标题、内容、评论等。</w:t>
            </w:r>
          </w:p>
          <w:p w14:paraId="1A18078E">
            <w:pPr>
              <w:numPr>
                <w:ilvl w:val="0"/>
                <w:numId w:val="17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用户完成帖子详情的浏览后，可选择返回到帖子板块主页或。</w:t>
            </w:r>
          </w:p>
        </w:tc>
      </w:tr>
      <w:tr w14:paraId="583A2713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AD7A3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BA222E">
            <w:pPr>
              <w:numPr>
                <w:ilvl w:val="0"/>
                <w:numId w:val="17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帖子加载失败:</w:t>
            </w:r>
          </w:p>
          <w:p w14:paraId="4D23F1D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如果帖子信息加载失败(例如由于网络问题)，系统显示错误消息并建议用户刷新页面或稍后重试。</w:t>
            </w:r>
          </w:p>
          <w:p w14:paraId="41B9869D">
            <w:pPr>
              <w:numPr>
                <w:ilvl w:val="0"/>
                <w:numId w:val="179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合规性问题:</w:t>
            </w:r>
          </w:p>
          <w:p w14:paraId="40FF0EF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如果帖子内容不符合法律法规或政策，系统不显示该帖子或提供相关提示。</w:t>
            </w:r>
          </w:p>
        </w:tc>
      </w:tr>
    </w:tbl>
    <w:p w14:paraId="7478335F">
      <w:pPr>
        <w:spacing w:before="120" w:after="120" w:line="288" w:lineRule="auto"/>
        <w:ind w:left="0"/>
        <w:jc w:val="left"/>
      </w:pPr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128B4C56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72962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1EFC9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搜索帖子</w:t>
            </w:r>
          </w:p>
        </w:tc>
      </w:tr>
      <w:tr w14:paraId="28BD828C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396918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04CE4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4B849AF3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7A68C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45CBA4">
            <w:pPr>
              <w:numPr>
                <w:ilvl w:val="0"/>
                <w:numId w:val="18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</w:t>
            </w:r>
          </w:p>
          <w:p w14:paraId="5B4D7CB1">
            <w:pPr>
              <w:numPr>
                <w:ilvl w:val="0"/>
                <w:numId w:val="18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用户未被封禁</w:t>
            </w:r>
          </w:p>
        </w:tc>
      </w:tr>
      <w:tr w14:paraId="0042884D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68BBD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0C086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成功搜索到相关帖子，并展示</w:t>
            </w:r>
          </w:p>
        </w:tc>
      </w:tr>
      <w:tr w14:paraId="4FE03748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254FB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EA44A8">
            <w:pPr>
              <w:numPr>
                <w:ilvl w:val="0"/>
                <w:numId w:val="18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访问社区搜索功能:</w:t>
            </w:r>
          </w:p>
          <w:p w14:paraId="75E76D4B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用户进入社区页面，并定位到搜索框。</w:t>
            </w:r>
          </w:p>
          <w:p w14:paraId="183300AA">
            <w:pPr>
              <w:numPr>
                <w:ilvl w:val="0"/>
                <w:numId w:val="18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输入搜索内容:</w:t>
            </w:r>
          </w:p>
          <w:p w14:paraId="04E52849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用户在搜索框中输入想要搜索的关键词(如帖子标题、用户名等)</w:t>
            </w:r>
          </w:p>
          <w:p w14:paraId="6E226F8D">
            <w:pPr>
              <w:numPr>
                <w:ilvl w:val="0"/>
                <w:numId w:val="18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提交搜索请求:</w:t>
            </w:r>
          </w:p>
          <w:p w14:paraId="1D9F4D69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用户提交搜索请求。</w:t>
            </w:r>
          </w:p>
          <w:p w14:paraId="2F24D626">
            <w:pPr>
              <w:numPr>
                <w:ilvl w:val="0"/>
                <w:numId w:val="18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展示搜索结果:</w:t>
            </w:r>
          </w:p>
          <w:p w14:paraId="22DBF63A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系统处理搜索请求，并展示与关键词相关的帖子列表和用户列表。</w:t>
            </w:r>
          </w:p>
        </w:tc>
      </w:tr>
      <w:tr w14:paraId="5EFA2601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19CFF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分支事件流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438501">
            <w:pPr>
              <w:numPr>
                <w:ilvl w:val="0"/>
                <w:numId w:val="18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无搜索结果:</w:t>
            </w:r>
          </w:p>
          <w:p w14:paraId="15C4474D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如果搜索没有返回任何结果，系统显示“搜索为空”的提示页面。</w:t>
            </w:r>
          </w:p>
        </w:tc>
      </w:tr>
      <w:tr w14:paraId="0F59676A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EA669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D5D7FB">
            <w:pPr>
              <w:numPr>
                <w:ilvl w:val="0"/>
                <w:numId w:val="18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搜索功能异常:</w:t>
            </w:r>
          </w:p>
          <w:p w14:paraId="58F132F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如果搜索功能由于系统错误或网络问题无法正常工作，系统显示错误提示，并建议用户稍后重试。</w:t>
            </w:r>
          </w:p>
        </w:tc>
      </w:tr>
    </w:tbl>
    <w:p w14:paraId="337FC960">
      <w:pPr>
        <w:spacing w:before="240" w:after="120" w:line="288" w:lineRule="auto"/>
        <w:ind w:left="0"/>
        <w:jc w:val="left"/>
        <w:outlineLvl w:val="4"/>
      </w:pPr>
      <w:bookmarkStart w:id="45" w:name="heading_45"/>
      <w:r>
        <w:rPr>
          <w:rFonts w:ascii="Arial" w:hAnsi="Arial" w:eastAsia="等线" w:cs="Arial"/>
          <w:b/>
          <w:sz w:val="24"/>
        </w:rPr>
        <w:t>5.2.4.3 帖子互动</w:t>
      </w:r>
      <w:bookmarkEnd w:id="45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17D3AA83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45891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F2F68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帖子互动</w:t>
            </w:r>
          </w:p>
        </w:tc>
      </w:tr>
      <w:tr w14:paraId="39257F69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81EEE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8D929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36470828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4B5A1F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9081AC">
            <w:pPr>
              <w:numPr>
                <w:ilvl w:val="0"/>
                <w:numId w:val="18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</w:t>
            </w:r>
          </w:p>
          <w:p w14:paraId="5BBA2565">
            <w:pPr>
              <w:numPr>
                <w:ilvl w:val="0"/>
                <w:numId w:val="189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用户未被封禁</w:t>
            </w:r>
          </w:p>
        </w:tc>
      </w:tr>
      <w:tr w14:paraId="645730E5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E507D8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09866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成功互动，数据上传</w:t>
            </w:r>
          </w:p>
        </w:tc>
      </w:tr>
      <w:tr w14:paraId="74C4CCF2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A6C47E7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2D8B58">
            <w:pPr>
              <w:numPr>
                <w:ilvl w:val="0"/>
                <w:numId w:val="19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访问帖子详情:</w:t>
            </w:r>
          </w:p>
          <w:p w14:paraId="7B89E9B3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用户在社区页1面中选择并点击一篇帖子，进入帖子的详情页面。</w:t>
            </w:r>
          </w:p>
          <w:p w14:paraId="5BD8B9BB">
            <w:pPr>
              <w:numPr>
                <w:ilvl w:val="0"/>
                <w:numId w:val="19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进行点赞:</w:t>
            </w:r>
          </w:p>
          <w:p w14:paraId="1C8CA3FB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用户点击帖子详情页面中的“点赞”按钮以点赞帖子。</w:t>
            </w:r>
          </w:p>
          <w:p w14:paraId="0AD481F7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系统记录点赞并更新点赞计数。</w:t>
            </w:r>
          </w:p>
          <w:p w14:paraId="793CC063">
            <w:pPr>
              <w:numPr>
                <w:ilvl w:val="0"/>
                <w:numId w:val="19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发表评论:</w:t>
            </w:r>
          </w:p>
          <w:p w14:paraId="424267F3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用户在评论区输入评论内容并点击“发表评论”按钮。</w:t>
            </w:r>
          </w:p>
          <w:p w14:paraId="4C348771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系统发布评论并在帖子下方显示。</w:t>
            </w:r>
          </w:p>
        </w:tc>
      </w:tr>
      <w:tr w14:paraId="09201879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652E4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858426">
            <w:pPr>
              <w:numPr>
                <w:ilvl w:val="0"/>
                <w:numId w:val="19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互动失败:</w:t>
            </w:r>
          </w:p>
          <w:p w14:paraId="161CFC89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如果因网络问题或系统故障导致互动操作(点赞、评论)失败，系统显示错误提示:并建议用户稍后重试。</w:t>
            </w:r>
          </w:p>
          <w:p w14:paraId="492F33C9">
            <w:pPr>
              <w:numPr>
                <w:ilvl w:val="0"/>
                <w:numId w:val="19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评论内容限制:</w:t>
            </w:r>
          </w:p>
          <w:p w14:paraId="20A6CACB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如果评论内容不符合社区规定(例如含有敏感词汇)，系统拒绝发布评论并提示用户修改。</w:t>
            </w:r>
          </w:p>
        </w:tc>
      </w:tr>
    </w:tbl>
    <w:p w14:paraId="25D943E2">
      <w:pPr>
        <w:spacing w:before="120" w:after="120" w:line="288" w:lineRule="auto"/>
        <w:ind w:left="0"/>
        <w:jc w:val="left"/>
      </w:pPr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21120172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435B8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1262B9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查看个人社交主页</w:t>
            </w:r>
          </w:p>
        </w:tc>
      </w:tr>
      <w:tr w14:paraId="0D0BD289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F53A16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280D54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2470A2DA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2C78A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66EB50">
            <w:pPr>
              <w:numPr>
                <w:ilvl w:val="0"/>
                <w:numId w:val="19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</w:t>
            </w:r>
          </w:p>
        </w:tc>
      </w:tr>
      <w:tr w14:paraId="5720A64C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A42D7D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034F5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成功进入个人社交主页</w:t>
            </w:r>
          </w:p>
        </w:tc>
      </w:tr>
      <w:tr w14:paraId="400F0A05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164103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0FFB5A">
            <w:pPr>
              <w:numPr>
                <w:ilvl w:val="0"/>
                <w:numId w:val="19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访问社区页面:</w:t>
            </w:r>
          </w:p>
          <w:p w14:paraId="2DF3F741">
            <w:pPr>
              <w:numPr>
                <w:ilvl w:val="0"/>
                <w:numId w:val="19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进入个人社交主页:</w:t>
            </w:r>
          </w:p>
          <w:p w14:paraId="32225427">
            <w:pPr>
              <w:numPr>
                <w:ilvl w:val="0"/>
                <w:numId w:val="19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查看个人信息:</w:t>
            </w:r>
          </w:p>
          <w:p w14:paraId="51D51703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系统展示用户的社交主页，包括用户的历史发帖数、社交活跃度、关注列表。</w:t>
            </w:r>
          </w:p>
          <w:p w14:paraId="3A5C2E17">
            <w:pPr>
              <w:numPr>
                <w:ilvl w:val="0"/>
                <w:numId w:val="199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浏览历史发帖:</w:t>
            </w:r>
          </w:p>
          <w:p w14:paraId="41DF84C4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用户查看自己的历史发帖记录。</w:t>
            </w:r>
          </w:p>
          <w:p w14:paraId="6655DA29">
            <w:pPr>
              <w:numPr>
                <w:ilvl w:val="0"/>
                <w:numId w:val="200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浏览喜欢的贴子</w:t>
            </w:r>
          </w:p>
          <w:p w14:paraId="19CF080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用户查看自己点赞过的所有贴。</w:t>
            </w:r>
          </w:p>
        </w:tc>
      </w:tr>
      <w:tr w14:paraId="5D60C18D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B63BBE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D7DFDF">
            <w:pPr>
              <w:numPr>
                <w:ilvl w:val="0"/>
                <w:numId w:val="20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加载失败:</w:t>
            </w:r>
          </w:p>
          <w:p w14:paraId="458D8392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如果由于网络问题或系统故障导致社交主页信息加载失败，系统显示错误提示，并建议用户刷新页面或稍后重试。</w:t>
            </w:r>
          </w:p>
        </w:tc>
      </w:tr>
    </w:tbl>
    <w:p w14:paraId="4189DAAF">
      <w:pPr>
        <w:spacing w:before="240" w:after="120" w:line="288" w:lineRule="auto"/>
        <w:ind w:left="0"/>
        <w:jc w:val="left"/>
        <w:outlineLvl w:val="4"/>
      </w:pPr>
      <w:bookmarkStart w:id="46" w:name="heading_46"/>
      <w:r>
        <w:rPr>
          <w:rFonts w:ascii="Arial" w:hAnsi="Arial" w:eastAsia="等线" w:cs="Arial"/>
          <w:b/>
          <w:sz w:val="24"/>
        </w:rPr>
        <w:t>5.2.4.4 查看其他用户的社交主页</w:t>
      </w:r>
      <w:bookmarkEnd w:id="46"/>
    </w:p>
    <w:tbl>
      <w:tblPr>
        <w:tblStyle w:val="4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40"/>
        <w:gridCol w:w="7140"/>
      </w:tblGrid>
      <w:tr w14:paraId="16734A9B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874CE5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用例名称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7009A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查看其他用户的社交主页</w:t>
            </w:r>
          </w:p>
        </w:tc>
      </w:tr>
      <w:tr w14:paraId="30BC39A2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5D8E4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参与者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7015F1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</w:t>
            </w:r>
          </w:p>
        </w:tc>
      </w:tr>
      <w:tr w14:paraId="45439939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FC417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前置条件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43F7DE">
            <w:pPr>
              <w:numPr>
                <w:ilvl w:val="0"/>
                <w:numId w:val="20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用户已注册并登录</w:t>
            </w:r>
          </w:p>
        </w:tc>
      </w:tr>
      <w:tr w14:paraId="7BFFE7C7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CCC32A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后置条件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C78349">
            <w:pPr>
              <w:spacing w:before="120" w:after="120" w:line="288" w:lineRule="auto"/>
              <w:ind w:left="0"/>
              <w:jc w:val="left"/>
            </w:pPr>
          </w:p>
        </w:tc>
      </w:tr>
      <w:tr w14:paraId="54A47E4B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9630C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基本事件流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D52720">
            <w:pPr>
              <w:numPr>
                <w:ilvl w:val="0"/>
                <w:numId w:val="203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访问社区页面</w:t>
            </w:r>
          </w:p>
          <w:p w14:paraId="4B77F31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用户进入社区页面。</w:t>
            </w:r>
          </w:p>
          <w:p w14:paraId="0D4B2956">
            <w:pPr>
              <w:numPr>
                <w:ilvl w:val="0"/>
                <w:numId w:val="204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查看帖子详情:</w:t>
            </w:r>
          </w:p>
          <w:p w14:paraId="75B66917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用户进入某篇帖子的详情页。</w:t>
            </w:r>
          </w:p>
          <w:p w14:paraId="74239D06">
            <w:pPr>
              <w:numPr>
                <w:ilvl w:val="0"/>
                <w:numId w:val="205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访问帖主社交主页</w:t>
            </w:r>
          </w:p>
          <w:p w14:paraId="47DD5876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用户点击帖主头像，进入帖主的社交主页。</w:t>
            </w:r>
          </w:p>
          <w:p w14:paraId="167236EE">
            <w:pPr>
              <w:numPr>
                <w:ilvl w:val="0"/>
                <w:numId w:val="206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展示帖主信息:</w:t>
            </w:r>
          </w:p>
          <w:p w14:paraId="14AAECAE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系统展示帖主的社交主页，包括历史发帖、基本信息、点赞帖。</w:t>
            </w:r>
          </w:p>
        </w:tc>
      </w:tr>
      <w:tr w14:paraId="4A9BEEFA">
        <w:tc>
          <w:tcPr>
            <w:tcW w:w="1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9AAC6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异常事件流</w:t>
            </w:r>
          </w:p>
        </w:tc>
        <w:tc>
          <w:tcPr>
            <w:tcW w:w="7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3342FB">
            <w:pPr>
              <w:numPr>
                <w:ilvl w:val="0"/>
                <w:numId w:val="207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访问权限受限:</w:t>
            </w:r>
          </w:p>
          <w:p w14:paraId="5BCD486A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如果帖主设置了查看权限，系统显示无法查看的提示，用户无法访问其社交主页上的更多信</w:t>
            </w:r>
          </w:p>
          <w:p w14:paraId="09A992C9">
            <w:pPr>
              <w:numPr>
                <w:ilvl w:val="0"/>
                <w:numId w:val="208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加载失败:</w:t>
            </w:r>
          </w:p>
          <w:p w14:paraId="488774F4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如果由于网络问题或系统故障导致信息加载失败，系统显示错误提示，并建议用户刷新页面或稍后重试。</w:t>
            </w:r>
          </w:p>
        </w:tc>
      </w:tr>
    </w:tbl>
    <w:p w14:paraId="595A200C">
      <w:pPr>
        <w:spacing w:before="260" w:after="120" w:line="288" w:lineRule="auto"/>
        <w:ind w:left="0"/>
        <w:jc w:val="left"/>
        <w:outlineLvl w:val="3"/>
      </w:pPr>
      <w:bookmarkStart w:id="47" w:name="heading_47"/>
      <w:r>
        <w:rPr>
          <w:rFonts w:ascii="Arial" w:hAnsi="Arial" w:eastAsia="等线" w:cs="Arial"/>
          <w:b/>
          <w:sz w:val="28"/>
        </w:rPr>
        <w:t>5.2.5 数据需求</w:t>
      </w:r>
      <w:bookmarkEnd w:id="47"/>
    </w:p>
    <w:p w14:paraId="418CAE8C">
      <w:pPr>
        <w:numPr>
          <w:ilvl w:val="0"/>
          <w:numId w:val="20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帖子数据:包括文本、图片、视频、用户互动(如评论、点赞)等。</w:t>
      </w:r>
    </w:p>
    <w:p w14:paraId="393BE81C">
      <w:pPr>
        <w:numPr>
          <w:ilvl w:val="0"/>
          <w:numId w:val="21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用户交互数据:记录用户的搜索历史、浏览习惯等。</w:t>
      </w:r>
    </w:p>
    <w:p w14:paraId="05C3E2E4">
      <w:pPr>
        <w:spacing w:before="300" w:after="120" w:line="288" w:lineRule="auto"/>
        <w:ind w:left="0"/>
        <w:jc w:val="left"/>
        <w:outlineLvl w:val="2"/>
      </w:pPr>
      <w:bookmarkStart w:id="48" w:name="heading_48"/>
      <w:r>
        <w:rPr>
          <w:rFonts w:ascii="Arial" w:hAnsi="Arial" w:eastAsia="等线" w:cs="Arial"/>
          <w:b/>
          <w:sz w:val="30"/>
        </w:rPr>
        <w:t>5.3 AI智能系统模块</w:t>
      </w:r>
      <w:bookmarkEnd w:id="48"/>
    </w:p>
    <w:p w14:paraId="26B50F17">
      <w:pPr>
        <w:spacing w:before="260" w:after="120" w:line="288" w:lineRule="auto"/>
        <w:ind w:left="0"/>
        <w:jc w:val="left"/>
        <w:outlineLvl w:val="3"/>
      </w:pPr>
      <w:bookmarkStart w:id="49" w:name="heading_49"/>
      <w:r>
        <w:rPr>
          <w:rFonts w:ascii="Arial" w:hAnsi="Arial" w:eastAsia="等线" w:cs="Arial"/>
          <w:b/>
          <w:sz w:val="28"/>
        </w:rPr>
        <w:t>5.3.1 概述</w:t>
      </w:r>
      <w:bookmarkEnd w:id="49"/>
    </w:p>
    <w:p w14:paraId="3F5F26D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AI模块是平台智能化核心能力的体现，涵盖内容推荐、智能搜索与AI对话助手三大功能。其目标是通过自然语言处理与用户行为分析，为用户提供高效、精准的内容获取体验与辅助交互。</w:t>
      </w:r>
    </w:p>
    <w:p w14:paraId="6C214971">
      <w:pPr>
        <w:spacing w:before="260" w:after="120" w:line="288" w:lineRule="auto"/>
        <w:ind w:left="0"/>
        <w:jc w:val="left"/>
        <w:outlineLvl w:val="3"/>
      </w:pPr>
      <w:bookmarkStart w:id="50" w:name="heading_50"/>
      <w:r>
        <w:rPr>
          <w:rFonts w:ascii="Arial" w:hAnsi="Arial" w:eastAsia="等线" w:cs="Arial"/>
          <w:b/>
          <w:sz w:val="28"/>
        </w:rPr>
        <w:t>5.3.2 用户故事</w:t>
      </w:r>
      <w:bookmarkEnd w:id="50"/>
    </w:p>
    <w:p w14:paraId="67A35F2F">
      <w:pPr>
        <w:numPr>
          <w:ilvl w:val="0"/>
          <w:numId w:val="2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作为一名内容创作者</w:t>
      </w:r>
      <w:r>
        <w:rPr>
          <w:rFonts w:ascii="Arial" w:hAnsi="Arial" w:eastAsia="等线" w:cs="Arial"/>
          <w:sz w:val="22"/>
        </w:rPr>
        <w:t>，我希望AI助手可以帮助我组织语言、推荐标题、生成标签，以便我更高效地完成内容创作。</w:t>
      </w:r>
    </w:p>
    <w:p w14:paraId="31BE28F8">
      <w:pPr>
        <w:numPr>
          <w:ilvl w:val="0"/>
          <w:numId w:val="21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作为一名普通用户</w:t>
      </w:r>
      <w:r>
        <w:rPr>
          <w:rFonts w:ascii="Arial" w:hAnsi="Arial" w:eastAsia="等线" w:cs="Arial"/>
          <w:sz w:val="22"/>
        </w:rPr>
        <w:t>，我希望系统能根据我的浏览行为和兴趣推荐我感兴趣的内容，以节省查找时间。</w:t>
      </w:r>
    </w:p>
    <w:p w14:paraId="14D859EC">
      <w:pPr>
        <w:numPr>
          <w:ilvl w:val="0"/>
          <w:numId w:val="21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作为一名有社交陪伴需求的用户</w:t>
      </w:r>
      <w:r>
        <w:rPr>
          <w:rFonts w:ascii="Arial" w:hAnsi="Arial" w:eastAsia="等线" w:cs="Arial"/>
          <w:sz w:val="22"/>
        </w:rPr>
        <w:t>，我希望能通过自然语言与AI助手进行情绪化交流，缓解孤独感。</w:t>
      </w:r>
    </w:p>
    <w:p w14:paraId="7DE1EDC5">
      <w:pPr>
        <w:spacing w:before="260" w:after="120" w:line="288" w:lineRule="auto"/>
        <w:ind w:left="0"/>
        <w:jc w:val="left"/>
        <w:outlineLvl w:val="3"/>
      </w:pPr>
      <w:bookmarkStart w:id="51" w:name="heading_51"/>
      <w:r>
        <w:rPr>
          <w:rFonts w:ascii="Arial" w:hAnsi="Arial" w:eastAsia="等线" w:cs="Arial"/>
          <w:b/>
          <w:sz w:val="28"/>
        </w:rPr>
        <w:t>5.2.3 功能需求</w:t>
      </w:r>
      <w:bookmarkEnd w:id="51"/>
    </w:p>
    <w:p w14:paraId="6A3F84E7">
      <w:pPr>
        <w:spacing w:before="120" w:after="120" w:line="288" w:lineRule="auto"/>
        <w:ind w:left="0"/>
      </w:pPr>
      <w:r>
        <w:object>
          <v:shape id="_x0000_i1025" o:spt="75" type="#_x0000_t75" style="height:187pt;width:414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7">
            <o:LockedField>false</o:LockedField>
          </o:OLEObject>
        </w:object>
      </w:r>
    </w:p>
    <w:p w14:paraId="3161203F">
      <w:pPr>
        <w:spacing w:after="120"/>
        <w:ind w:left="0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44BF9337">
      <w:pPr>
        <w:spacing w:before="120" w:after="120" w:line="288" w:lineRule="auto"/>
        <w:ind w:left="0"/>
        <w:jc w:val="left"/>
      </w:pPr>
    </w:p>
    <w:p w14:paraId="6A7D5A92">
      <w:pPr>
        <w:spacing w:before="120" w:after="120" w:line="288" w:lineRule="auto"/>
        <w:ind w:left="0"/>
      </w:pPr>
      <w:r>
        <w:object>
          <v:shape id="_x0000_i1026" o:spt="75" type="#_x0000_t75" style="height:177pt;width:414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9">
            <o:LockedField>false</o:LockedField>
          </o:OLEObject>
        </w:object>
      </w:r>
    </w:p>
    <w:p w14:paraId="4A37C210">
      <w:pPr>
        <w:spacing w:after="120"/>
        <w:ind w:left="0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2ED038F6">
      <w:pPr>
        <w:spacing w:before="120" w:after="120" w:line="288" w:lineRule="auto"/>
        <w:ind w:left="0"/>
      </w:pPr>
      <w:r>
        <w:object>
          <v:shape id="_x0000_i1027" o:spt="75" type="#_x0000_t75" style="height:177pt;width:414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xcel.Sheet.12" ShapeID="_x0000_i1027" DrawAspect="Icon" ObjectID="_1468075727" r:id="rId21">
            <o:LockedField>false</o:LockedField>
          </o:OLEObject>
        </w:object>
      </w:r>
    </w:p>
    <w:p w14:paraId="37830313">
      <w:pPr>
        <w:spacing w:after="120"/>
        <w:ind w:left="0"/>
        <w:jc w:val="center"/>
      </w:pPr>
      <w:r>
        <w:rPr>
          <w:rFonts w:ascii="Arial" w:hAnsi="Arial" w:eastAsia="等线" w:cs="Arial"/>
          <w:b/>
          <w:sz w:val="22"/>
        </w:rPr>
        <w:t>点击图片可查看完整电子表格</w:t>
      </w:r>
    </w:p>
    <w:p w14:paraId="4C349084">
      <w:pPr>
        <w:spacing w:before="260" w:after="120" w:line="288" w:lineRule="auto"/>
        <w:ind w:left="0"/>
        <w:jc w:val="left"/>
        <w:outlineLvl w:val="3"/>
      </w:pPr>
      <w:bookmarkStart w:id="52" w:name="heading_52"/>
      <w:r>
        <w:rPr>
          <w:rFonts w:ascii="Arial" w:hAnsi="Arial" w:eastAsia="等线" w:cs="Arial"/>
          <w:b/>
          <w:sz w:val="28"/>
        </w:rPr>
        <w:t>5.2.4 数据需求</w:t>
      </w:r>
      <w:bookmarkEnd w:id="52"/>
    </w:p>
    <w:p w14:paraId="147E137B">
      <w:pPr>
        <w:numPr>
          <w:ilvl w:val="0"/>
          <w:numId w:val="21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用户行为日志：浏览记录、点赞、收藏、评论行为数据</w:t>
      </w:r>
    </w:p>
    <w:p w14:paraId="27C61147">
      <w:pPr>
        <w:numPr>
          <w:ilvl w:val="0"/>
          <w:numId w:val="21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用户画像信息：兴趣标签、常访问话题、关注列表</w:t>
      </w:r>
    </w:p>
    <w:p w14:paraId="7DA7C8B4">
      <w:pPr>
        <w:numPr>
          <w:ilvl w:val="0"/>
          <w:numId w:val="21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内容语义向量：基于BERT或Transformers生成的向量索引</w:t>
      </w:r>
    </w:p>
    <w:p w14:paraId="4466A7C2">
      <w:pPr>
        <w:numPr>
          <w:ilvl w:val="0"/>
          <w:numId w:val="2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对话上下文状态：用户与AI助手的历史交流上下文</w:t>
      </w:r>
    </w:p>
    <w:p w14:paraId="5875D711">
      <w:pPr>
        <w:numPr>
          <w:ilvl w:val="0"/>
          <w:numId w:val="2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AI模型响应缓存：常见问题/推荐结果使用缓存加速响应</w:t>
      </w:r>
    </w:p>
    <w:p w14:paraId="46BFD511">
      <w:pPr>
        <w:spacing w:before="120" w:after="120" w:line="288" w:lineRule="auto"/>
        <w:ind w:left="0"/>
        <w:jc w:val="left"/>
      </w:pPr>
    </w:p>
    <w:p w14:paraId="151262B3">
      <w:pPr>
        <w:spacing w:before="320" w:after="120" w:line="288" w:lineRule="auto"/>
        <w:ind w:left="0"/>
        <w:jc w:val="left"/>
        <w:outlineLvl w:val="1"/>
      </w:pPr>
      <w:bookmarkStart w:id="53" w:name="heading_53"/>
      <w:r>
        <w:rPr>
          <w:rFonts w:ascii="Arial" w:hAnsi="Arial" w:eastAsia="等线" w:cs="Arial"/>
          <w:b/>
          <w:sz w:val="32"/>
        </w:rPr>
        <w:t>六、非功能性需求</w:t>
      </w:r>
      <w:bookmarkEnd w:id="53"/>
    </w:p>
    <w:p w14:paraId="7B23BC55">
      <w:pPr>
        <w:spacing w:before="300" w:after="120" w:line="288" w:lineRule="auto"/>
        <w:ind w:left="0"/>
        <w:jc w:val="left"/>
        <w:outlineLvl w:val="2"/>
      </w:pPr>
      <w:bookmarkStart w:id="54" w:name="heading_54"/>
      <w:r>
        <w:rPr>
          <w:rFonts w:ascii="Arial" w:hAnsi="Arial" w:eastAsia="等线" w:cs="Arial"/>
          <w:b/>
          <w:sz w:val="30"/>
        </w:rPr>
        <w:t>6.1 性能要求</w:t>
      </w:r>
      <w:bookmarkEnd w:id="54"/>
    </w:p>
    <w:p w14:paraId="4014871C">
      <w:pPr>
        <w:numPr>
          <w:ilvl w:val="0"/>
          <w:numId w:val="21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页面平均加载 ≤ 1.5s，AI推荐与搜索接口 ≤ 2s</w:t>
      </w:r>
    </w:p>
    <w:p w14:paraId="6F71DCB7">
      <w:pPr>
        <w:numPr>
          <w:ilvl w:val="0"/>
          <w:numId w:val="22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系统支持 ≥ 10万DAU，1000并发用户同时操作不卡顿</w:t>
      </w:r>
    </w:p>
    <w:p w14:paraId="1762B339">
      <w:pPr>
        <w:numPr>
          <w:ilvl w:val="0"/>
          <w:numId w:val="22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日均内容增量支持 ≥ 5万条笔记，多互动行为记录</w:t>
      </w:r>
    </w:p>
    <w:p w14:paraId="78404F25">
      <w:pPr>
        <w:spacing w:before="300" w:after="120" w:line="288" w:lineRule="auto"/>
        <w:ind w:left="0"/>
        <w:jc w:val="left"/>
        <w:outlineLvl w:val="2"/>
      </w:pPr>
      <w:bookmarkStart w:id="55" w:name="heading_55"/>
      <w:r>
        <w:rPr>
          <w:rFonts w:ascii="Arial" w:hAnsi="Arial" w:eastAsia="等线" w:cs="Arial"/>
          <w:b/>
          <w:sz w:val="30"/>
        </w:rPr>
        <w:t>6.2 可用性与容错机制</w:t>
      </w:r>
      <w:bookmarkEnd w:id="55"/>
    </w:p>
    <w:p w14:paraId="3025F7B2">
      <w:pPr>
        <w:numPr>
          <w:ilvl w:val="0"/>
          <w:numId w:val="22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支持多可用区部署与数据库主从切换</w:t>
      </w:r>
    </w:p>
    <w:p w14:paraId="3D470686">
      <w:pPr>
        <w:numPr>
          <w:ilvl w:val="0"/>
          <w:numId w:val="2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Redis哨兵机制+数据备份容灾方案，MQ消息重试机制完整</w:t>
      </w:r>
    </w:p>
    <w:p w14:paraId="3D0A204F">
      <w:pPr>
        <w:numPr>
          <w:ilvl w:val="0"/>
          <w:numId w:val="22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定时全量与增量备份每日进行，恢复时间 ≤ 10分钟</w:t>
      </w:r>
    </w:p>
    <w:p w14:paraId="42F008E4">
      <w:pPr>
        <w:spacing w:before="300" w:after="120" w:line="288" w:lineRule="auto"/>
        <w:ind w:left="0"/>
        <w:jc w:val="left"/>
        <w:outlineLvl w:val="2"/>
      </w:pPr>
      <w:bookmarkStart w:id="56" w:name="heading_56"/>
      <w:r>
        <w:rPr>
          <w:rFonts w:ascii="Arial" w:hAnsi="Arial" w:eastAsia="等线" w:cs="Arial"/>
          <w:b/>
          <w:sz w:val="30"/>
        </w:rPr>
        <w:t>6.3 安全性与合规性</w:t>
      </w:r>
      <w:bookmarkEnd w:id="56"/>
    </w:p>
    <w:p w14:paraId="2B94B399">
      <w:pPr>
        <w:numPr>
          <w:ilvl w:val="0"/>
          <w:numId w:val="22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支持用户注销、数据下载与隐私权说明模块</w:t>
      </w:r>
    </w:p>
    <w:p w14:paraId="601D5E1B">
      <w:pPr>
        <w:numPr>
          <w:ilvl w:val="0"/>
          <w:numId w:val="22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内容加密传输（HTTPS）+敏感字段存储加密（如邮箱、手机号）</w:t>
      </w:r>
    </w:p>
    <w:p w14:paraId="431CED7F">
      <w:pPr>
        <w:numPr>
          <w:ilvl w:val="0"/>
          <w:numId w:val="22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支持防暴力破解机制（验证码+登录限制）</w:t>
      </w:r>
    </w:p>
    <w:p w14:paraId="76AE6497">
      <w:pPr>
        <w:numPr>
          <w:ilvl w:val="0"/>
          <w:numId w:val="22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管理员操作必须记录日志、定期审计</w:t>
      </w:r>
    </w:p>
    <w:p w14:paraId="42D6E23A">
      <w:pPr>
        <w:spacing w:before="300" w:after="120" w:line="288" w:lineRule="auto"/>
        <w:ind w:left="0"/>
        <w:jc w:val="left"/>
        <w:outlineLvl w:val="2"/>
      </w:pPr>
      <w:bookmarkStart w:id="57" w:name="heading_57"/>
      <w:r>
        <w:rPr>
          <w:rFonts w:ascii="Arial" w:hAnsi="Arial" w:eastAsia="等线" w:cs="Arial"/>
          <w:b/>
          <w:sz w:val="30"/>
        </w:rPr>
        <w:t>6.4 可扩展性与部署能力</w:t>
      </w:r>
      <w:bookmarkEnd w:id="57"/>
    </w:p>
    <w:p w14:paraId="7EBC2FE7">
      <w:pPr>
        <w:numPr>
          <w:ilvl w:val="0"/>
          <w:numId w:val="22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微服务组件支持独立升级与水平扩展</w:t>
      </w:r>
    </w:p>
    <w:p w14:paraId="69AB6AFB">
      <w:pPr>
        <w:numPr>
          <w:ilvl w:val="0"/>
          <w:numId w:val="2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配置中心支持动态刷新（Nacos）</w:t>
      </w:r>
    </w:p>
    <w:p w14:paraId="06BEE2DA">
      <w:pPr>
        <w:numPr>
          <w:ilvl w:val="0"/>
          <w:numId w:val="23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Docker + Kubernetes 支持灰度发布、滚动更新</w:t>
      </w:r>
    </w:p>
    <w:p w14:paraId="765D524D">
      <w:pPr>
        <w:numPr>
          <w:ilvl w:val="0"/>
          <w:numId w:val="2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日志采集与指标上报支持ELK + Prometheus统一管理</w:t>
      </w:r>
    </w:p>
    <w:p w14:paraId="1CDB15A5">
      <w:pPr>
        <w:spacing w:before="300" w:after="120" w:line="288" w:lineRule="auto"/>
        <w:ind w:left="0"/>
        <w:jc w:val="left"/>
        <w:outlineLvl w:val="2"/>
      </w:pPr>
      <w:bookmarkStart w:id="58" w:name="heading_58"/>
      <w:r>
        <w:rPr>
          <w:rFonts w:ascii="Arial" w:hAnsi="Arial" w:eastAsia="等线" w:cs="Arial"/>
          <w:b/>
          <w:sz w:val="30"/>
        </w:rPr>
        <w:t>6.5 跨平台兼容性</w:t>
      </w:r>
      <w:bookmarkEnd w:id="58"/>
    </w:p>
    <w:p w14:paraId="4DCE2FFF">
      <w:pPr>
        <w:numPr>
          <w:ilvl w:val="0"/>
          <w:numId w:val="23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支持Chrome/Edge/Safari主流浏览器</w:t>
      </w:r>
    </w:p>
    <w:p w14:paraId="10541A4E">
      <w:pPr>
        <w:numPr>
          <w:ilvl w:val="0"/>
          <w:numId w:val="23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移动端支持H5响应式与App WebView嵌入</w:t>
      </w:r>
    </w:p>
    <w:p w14:paraId="299837EC">
      <w:pPr>
        <w:numPr>
          <w:ilvl w:val="0"/>
          <w:numId w:val="2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所有接口遵循REST规范，支持第三方集成</w:t>
      </w:r>
    </w:p>
    <w:p w14:paraId="5C035DBD">
      <w:pPr>
        <w:spacing w:before="320" w:after="120" w:line="288" w:lineRule="auto"/>
        <w:ind w:left="0"/>
        <w:jc w:val="left"/>
        <w:outlineLvl w:val="1"/>
      </w:pPr>
      <w:bookmarkStart w:id="59" w:name="heading_59"/>
      <w:r>
        <w:rPr>
          <w:rFonts w:ascii="Arial" w:hAnsi="Arial" w:eastAsia="等线" w:cs="Arial"/>
          <w:b/>
          <w:sz w:val="32"/>
        </w:rPr>
        <w:t>七、附录</w:t>
      </w:r>
      <w:bookmarkEnd w:id="59"/>
    </w:p>
    <w:p w14:paraId="2D3B0FAD">
      <w:pPr>
        <w:spacing w:before="300" w:after="120" w:line="288" w:lineRule="auto"/>
        <w:ind w:left="0"/>
        <w:jc w:val="left"/>
        <w:outlineLvl w:val="2"/>
      </w:pPr>
      <w:bookmarkStart w:id="60" w:name="heading_60"/>
      <w:r>
        <w:rPr>
          <w:rFonts w:ascii="Arial" w:hAnsi="Arial" w:eastAsia="等线" w:cs="Arial"/>
          <w:b/>
          <w:sz w:val="30"/>
        </w:rPr>
        <w:t>7.1 术语表</w:t>
      </w:r>
      <w:bookmarkEnd w:id="60"/>
    </w:p>
    <w:p w14:paraId="62C3A3A0">
      <w:pPr>
        <w:numPr>
          <w:ilvl w:val="0"/>
          <w:numId w:val="23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JWT：JSON Web Token，身份令牌协议</w:t>
      </w:r>
    </w:p>
    <w:p w14:paraId="44E7E67D">
      <w:pPr>
        <w:numPr>
          <w:ilvl w:val="0"/>
          <w:numId w:val="23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GNN：Graph Neural Network，图结构建模算法</w:t>
      </w:r>
    </w:p>
    <w:p w14:paraId="390F56BD">
      <w:pPr>
        <w:numPr>
          <w:ilvl w:val="0"/>
          <w:numId w:val="2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BM25：信息检索评分机制</w:t>
      </w:r>
    </w:p>
    <w:p w14:paraId="623E42C9">
      <w:pPr>
        <w:numPr>
          <w:ilvl w:val="0"/>
          <w:numId w:val="23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NLP：自然语言处理技术</w:t>
      </w:r>
    </w:p>
    <w:p w14:paraId="5C164FA0">
      <w:pPr>
        <w:numPr>
          <w:ilvl w:val="0"/>
          <w:numId w:val="24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ANN：Approximate Nearest Neighbor，近似向量查找算法</w:t>
      </w:r>
    </w:p>
    <w:p w14:paraId="6D859C38">
      <w:pPr>
        <w:numPr>
          <w:ilvl w:val="0"/>
          <w:numId w:val="24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PV/UV：页面浏览量/独立访客量</w:t>
      </w:r>
    </w:p>
    <w:sectPr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C61510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0F776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FF7B80"/>
    <w:multiLevelType w:val="singleLevel"/>
    <w:tmpl w:val="8AFF7B8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">
    <w:nsid w:val="8F7FC837"/>
    <w:multiLevelType w:val="singleLevel"/>
    <w:tmpl w:val="8F7FC83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">
    <w:nsid w:val="8FDFAD4F"/>
    <w:multiLevelType w:val="singleLevel"/>
    <w:tmpl w:val="8FDFAD4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">
    <w:nsid w:val="8FF8FDA0"/>
    <w:multiLevelType w:val="singleLevel"/>
    <w:tmpl w:val="8FF8FDA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">
    <w:nsid w:val="93FEF0A5"/>
    <w:multiLevelType w:val="singleLevel"/>
    <w:tmpl w:val="93FEF0A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">
    <w:nsid w:val="95BE278D"/>
    <w:multiLevelType w:val="singleLevel"/>
    <w:tmpl w:val="95BE278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">
    <w:nsid w:val="972E1ECC"/>
    <w:multiLevelType w:val="singleLevel"/>
    <w:tmpl w:val="972E1EC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">
    <w:nsid w:val="9B3F6B9A"/>
    <w:multiLevelType w:val="singleLevel"/>
    <w:tmpl w:val="9B3F6B9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">
    <w:nsid w:val="9EFE321C"/>
    <w:multiLevelType w:val="singleLevel"/>
    <w:tmpl w:val="9EFE321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">
    <w:nsid w:val="9F784324"/>
    <w:multiLevelType w:val="singleLevel"/>
    <w:tmpl w:val="9F78432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">
    <w:nsid w:val="9FFC8FD5"/>
    <w:multiLevelType w:val="singleLevel"/>
    <w:tmpl w:val="9FFC8FD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">
    <w:nsid w:val="A7FDFF1F"/>
    <w:multiLevelType w:val="singleLevel"/>
    <w:tmpl w:val="A7FDFF1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">
    <w:nsid w:val="A7FFF489"/>
    <w:multiLevelType w:val="singleLevel"/>
    <w:tmpl w:val="A7FFF48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">
    <w:nsid w:val="AC62A088"/>
    <w:multiLevelType w:val="singleLevel"/>
    <w:tmpl w:val="AC62A08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">
    <w:nsid w:val="AE5698B4"/>
    <w:multiLevelType w:val="singleLevel"/>
    <w:tmpl w:val="AE5698B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">
    <w:nsid w:val="AE8C9AAB"/>
    <w:multiLevelType w:val="singleLevel"/>
    <w:tmpl w:val="AE8C9AA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6">
    <w:nsid w:val="AEBF353A"/>
    <w:multiLevelType w:val="singleLevel"/>
    <w:tmpl w:val="AEBF353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">
    <w:nsid w:val="AEFFA9ED"/>
    <w:multiLevelType w:val="singleLevel"/>
    <w:tmpl w:val="AEFFA9E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">
    <w:nsid w:val="AF4AC1AD"/>
    <w:multiLevelType w:val="singleLevel"/>
    <w:tmpl w:val="AF4AC1AD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9">
    <w:nsid w:val="AF7EDC92"/>
    <w:multiLevelType w:val="singleLevel"/>
    <w:tmpl w:val="AF7EDC9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">
    <w:nsid w:val="AFA632D8"/>
    <w:multiLevelType w:val="singleLevel"/>
    <w:tmpl w:val="AFA632D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">
    <w:nsid w:val="AFBFD8AB"/>
    <w:multiLevelType w:val="singleLevel"/>
    <w:tmpl w:val="AFBFD8A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">
    <w:nsid w:val="AFE80506"/>
    <w:multiLevelType w:val="singleLevel"/>
    <w:tmpl w:val="AFE8050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">
    <w:nsid w:val="AFFE42B7"/>
    <w:multiLevelType w:val="singleLevel"/>
    <w:tmpl w:val="AFFE42B7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4">
    <w:nsid w:val="AFFE4728"/>
    <w:multiLevelType w:val="singleLevel"/>
    <w:tmpl w:val="AFFE472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5">
    <w:nsid w:val="B13F17FB"/>
    <w:multiLevelType w:val="singleLevel"/>
    <w:tmpl w:val="B13F17FB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6">
    <w:nsid w:val="B32663BA"/>
    <w:multiLevelType w:val="singleLevel"/>
    <w:tmpl w:val="B32663B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7">
    <w:nsid w:val="B37FD427"/>
    <w:multiLevelType w:val="singleLevel"/>
    <w:tmpl w:val="B37FD42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8">
    <w:nsid w:val="B3A7AF1B"/>
    <w:multiLevelType w:val="singleLevel"/>
    <w:tmpl w:val="B3A7AF1B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9">
    <w:nsid w:val="B4FAB50C"/>
    <w:multiLevelType w:val="singleLevel"/>
    <w:tmpl w:val="B4FAB50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0">
    <w:nsid w:val="B55FEB7A"/>
    <w:multiLevelType w:val="singleLevel"/>
    <w:tmpl w:val="B55FEB7A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31">
    <w:nsid w:val="B576F796"/>
    <w:multiLevelType w:val="singleLevel"/>
    <w:tmpl w:val="B576F79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2">
    <w:nsid w:val="B6F56B5D"/>
    <w:multiLevelType w:val="singleLevel"/>
    <w:tmpl w:val="B6F56B5D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33">
    <w:nsid w:val="B75E6D07"/>
    <w:multiLevelType w:val="singleLevel"/>
    <w:tmpl w:val="B75E6D0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4">
    <w:nsid w:val="B7F613A2"/>
    <w:multiLevelType w:val="singleLevel"/>
    <w:tmpl w:val="B7F613A2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35">
    <w:nsid w:val="B7F9A663"/>
    <w:multiLevelType w:val="singleLevel"/>
    <w:tmpl w:val="B7F9A663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36">
    <w:nsid w:val="B7FCF5F9"/>
    <w:multiLevelType w:val="singleLevel"/>
    <w:tmpl w:val="B7FCF5F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7">
    <w:nsid w:val="B7FF9F45"/>
    <w:multiLevelType w:val="singleLevel"/>
    <w:tmpl w:val="B7FF9F4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8">
    <w:nsid w:val="B83EA660"/>
    <w:multiLevelType w:val="singleLevel"/>
    <w:tmpl w:val="B83EA66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9">
    <w:nsid w:val="B9E62ED0"/>
    <w:multiLevelType w:val="singleLevel"/>
    <w:tmpl w:val="B9E62ED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0">
    <w:nsid w:val="BADE2F05"/>
    <w:multiLevelType w:val="singleLevel"/>
    <w:tmpl w:val="BADE2F0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1">
    <w:nsid w:val="BB8DF41C"/>
    <w:multiLevelType w:val="singleLevel"/>
    <w:tmpl w:val="BB8DF41C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42">
    <w:nsid w:val="BBB72328"/>
    <w:multiLevelType w:val="singleLevel"/>
    <w:tmpl w:val="BBB7232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3">
    <w:nsid w:val="BBEF604C"/>
    <w:multiLevelType w:val="singleLevel"/>
    <w:tmpl w:val="BBEF604C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44">
    <w:nsid w:val="BBFEF26B"/>
    <w:multiLevelType w:val="singleLevel"/>
    <w:tmpl w:val="BBFEF26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5">
    <w:nsid w:val="BCFBB73D"/>
    <w:multiLevelType w:val="singleLevel"/>
    <w:tmpl w:val="BCFBB73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6">
    <w:nsid w:val="BD7FD0F4"/>
    <w:multiLevelType w:val="singleLevel"/>
    <w:tmpl w:val="BD7FD0F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7">
    <w:nsid w:val="BDC962A5"/>
    <w:multiLevelType w:val="singleLevel"/>
    <w:tmpl w:val="BDC962A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8">
    <w:nsid w:val="BDCADB9B"/>
    <w:multiLevelType w:val="singleLevel"/>
    <w:tmpl w:val="BDCADB9B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49">
    <w:nsid w:val="BDFE680E"/>
    <w:multiLevelType w:val="singleLevel"/>
    <w:tmpl w:val="BDFE680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0">
    <w:nsid w:val="BDFFC3B0"/>
    <w:multiLevelType w:val="singleLevel"/>
    <w:tmpl w:val="BDFFC3B0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51">
    <w:nsid w:val="BE7666E2"/>
    <w:multiLevelType w:val="singleLevel"/>
    <w:tmpl w:val="BE7666E2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52">
    <w:nsid w:val="BE7F431C"/>
    <w:multiLevelType w:val="singleLevel"/>
    <w:tmpl w:val="BE7F431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3">
    <w:nsid w:val="BEB81523"/>
    <w:multiLevelType w:val="singleLevel"/>
    <w:tmpl w:val="BEB8152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4">
    <w:nsid w:val="BEEEA423"/>
    <w:multiLevelType w:val="singleLevel"/>
    <w:tmpl w:val="BEEEA42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5">
    <w:nsid w:val="BF37066D"/>
    <w:multiLevelType w:val="singleLevel"/>
    <w:tmpl w:val="BF37066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6">
    <w:nsid w:val="BF3E3561"/>
    <w:multiLevelType w:val="singleLevel"/>
    <w:tmpl w:val="BF3E356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7">
    <w:nsid w:val="BF7FF7AC"/>
    <w:multiLevelType w:val="singleLevel"/>
    <w:tmpl w:val="BF7FF7A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8">
    <w:nsid w:val="BFAA2425"/>
    <w:multiLevelType w:val="singleLevel"/>
    <w:tmpl w:val="BFAA2425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59">
    <w:nsid w:val="BFADBD26"/>
    <w:multiLevelType w:val="singleLevel"/>
    <w:tmpl w:val="BFADBD2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0">
    <w:nsid w:val="BFFE586C"/>
    <w:multiLevelType w:val="singleLevel"/>
    <w:tmpl w:val="BFFE586C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61">
    <w:nsid w:val="BFFE8CAE"/>
    <w:multiLevelType w:val="singleLevel"/>
    <w:tmpl w:val="BFFE8CA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2">
    <w:nsid w:val="C5FE47CA"/>
    <w:multiLevelType w:val="singleLevel"/>
    <w:tmpl w:val="C5FE47C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3">
    <w:nsid w:val="C797A2E3"/>
    <w:multiLevelType w:val="singleLevel"/>
    <w:tmpl w:val="C797A2E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4">
    <w:nsid w:val="C7EAEC20"/>
    <w:multiLevelType w:val="singleLevel"/>
    <w:tmpl w:val="C7EAEC2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5">
    <w:nsid w:val="C7EDE12B"/>
    <w:multiLevelType w:val="singleLevel"/>
    <w:tmpl w:val="C7EDE12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66">
    <w:nsid w:val="CBE689CE"/>
    <w:multiLevelType w:val="singleLevel"/>
    <w:tmpl w:val="CBE689C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7">
    <w:nsid w:val="CD7F866A"/>
    <w:multiLevelType w:val="singleLevel"/>
    <w:tmpl w:val="CD7F866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8">
    <w:nsid w:val="CECB1563"/>
    <w:multiLevelType w:val="singleLevel"/>
    <w:tmpl w:val="CECB156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9">
    <w:nsid w:val="CFB813F0"/>
    <w:multiLevelType w:val="singleLevel"/>
    <w:tmpl w:val="CFB813F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0">
    <w:nsid w:val="CFBA0371"/>
    <w:multiLevelType w:val="singleLevel"/>
    <w:tmpl w:val="CFBA037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1">
    <w:nsid w:val="CFBBE389"/>
    <w:multiLevelType w:val="singleLevel"/>
    <w:tmpl w:val="CFBBE38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2">
    <w:nsid w:val="D2DFCDAF"/>
    <w:multiLevelType w:val="singleLevel"/>
    <w:tmpl w:val="D2DFCDA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3">
    <w:nsid w:val="D33FEF84"/>
    <w:multiLevelType w:val="singleLevel"/>
    <w:tmpl w:val="D33FEF8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4">
    <w:nsid w:val="D3FF3F02"/>
    <w:multiLevelType w:val="singleLevel"/>
    <w:tmpl w:val="D3FF3F0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5">
    <w:nsid w:val="D53E3BFF"/>
    <w:multiLevelType w:val="singleLevel"/>
    <w:tmpl w:val="D53E3BF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6">
    <w:nsid w:val="D6FC19E4"/>
    <w:multiLevelType w:val="singleLevel"/>
    <w:tmpl w:val="D6FC19E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7">
    <w:nsid w:val="D7138A6F"/>
    <w:multiLevelType w:val="singleLevel"/>
    <w:tmpl w:val="D7138A6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8">
    <w:nsid w:val="D7EE7CA5"/>
    <w:multiLevelType w:val="singleLevel"/>
    <w:tmpl w:val="D7EE7CA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9">
    <w:nsid w:val="D9F6AFEB"/>
    <w:multiLevelType w:val="singleLevel"/>
    <w:tmpl w:val="D9F6AFE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0">
    <w:nsid w:val="DBDE41DA"/>
    <w:multiLevelType w:val="singleLevel"/>
    <w:tmpl w:val="DBDE41D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1">
    <w:nsid w:val="DC5DCAAC"/>
    <w:multiLevelType w:val="singleLevel"/>
    <w:tmpl w:val="DC5DCAAC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82">
    <w:nsid w:val="DC670E96"/>
    <w:multiLevelType w:val="singleLevel"/>
    <w:tmpl w:val="DC670E96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83">
    <w:nsid w:val="DD3FA8BE"/>
    <w:multiLevelType w:val="singleLevel"/>
    <w:tmpl w:val="DD3FA8B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4">
    <w:nsid w:val="DDD7E8DC"/>
    <w:multiLevelType w:val="singleLevel"/>
    <w:tmpl w:val="DDD7E8D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5">
    <w:nsid w:val="DEEB4224"/>
    <w:multiLevelType w:val="singleLevel"/>
    <w:tmpl w:val="DEEB422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6">
    <w:nsid w:val="DEECECDC"/>
    <w:multiLevelType w:val="singleLevel"/>
    <w:tmpl w:val="DEECECD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7">
    <w:nsid w:val="DEEDD255"/>
    <w:multiLevelType w:val="singleLevel"/>
    <w:tmpl w:val="DEEDD25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8">
    <w:nsid w:val="DF59EF8C"/>
    <w:multiLevelType w:val="singleLevel"/>
    <w:tmpl w:val="DF59EF8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9">
    <w:nsid w:val="DF7B1F5F"/>
    <w:multiLevelType w:val="singleLevel"/>
    <w:tmpl w:val="DF7B1F5F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90">
    <w:nsid w:val="DFB9C365"/>
    <w:multiLevelType w:val="singleLevel"/>
    <w:tmpl w:val="DFB9C36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1">
    <w:nsid w:val="DFBD99CB"/>
    <w:multiLevelType w:val="singleLevel"/>
    <w:tmpl w:val="DFBD99C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2">
    <w:nsid w:val="DFDE374E"/>
    <w:multiLevelType w:val="singleLevel"/>
    <w:tmpl w:val="DFDE374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3">
    <w:nsid w:val="DFDF171B"/>
    <w:multiLevelType w:val="singleLevel"/>
    <w:tmpl w:val="DFDF171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4">
    <w:nsid w:val="DFEC3708"/>
    <w:multiLevelType w:val="singleLevel"/>
    <w:tmpl w:val="DFEC370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5">
    <w:nsid w:val="DFF97159"/>
    <w:multiLevelType w:val="singleLevel"/>
    <w:tmpl w:val="DFF9715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6">
    <w:nsid w:val="DFFAB38F"/>
    <w:multiLevelType w:val="singleLevel"/>
    <w:tmpl w:val="DFFAB38F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97">
    <w:nsid w:val="E3CD9652"/>
    <w:multiLevelType w:val="singleLevel"/>
    <w:tmpl w:val="E3CD965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8">
    <w:nsid w:val="E3FFC8F4"/>
    <w:multiLevelType w:val="singleLevel"/>
    <w:tmpl w:val="E3FFC8F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9">
    <w:nsid w:val="E45EA3BC"/>
    <w:multiLevelType w:val="singleLevel"/>
    <w:tmpl w:val="E45EA3B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0">
    <w:nsid w:val="E6ADC9BF"/>
    <w:multiLevelType w:val="singleLevel"/>
    <w:tmpl w:val="E6ADC9BF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01">
    <w:nsid w:val="EB515475"/>
    <w:multiLevelType w:val="singleLevel"/>
    <w:tmpl w:val="EB515475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02">
    <w:nsid w:val="EB6E37C3"/>
    <w:multiLevelType w:val="singleLevel"/>
    <w:tmpl w:val="EB6E37C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3">
    <w:nsid w:val="EBDE3D5E"/>
    <w:multiLevelType w:val="singleLevel"/>
    <w:tmpl w:val="EBDE3D5E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04">
    <w:nsid w:val="ECF7AFAD"/>
    <w:multiLevelType w:val="singleLevel"/>
    <w:tmpl w:val="ECF7AFA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5">
    <w:nsid w:val="ECFF3E74"/>
    <w:multiLevelType w:val="singleLevel"/>
    <w:tmpl w:val="ECFF3E7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6">
    <w:nsid w:val="ED0F6639"/>
    <w:multiLevelType w:val="singleLevel"/>
    <w:tmpl w:val="ED0F663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7">
    <w:nsid w:val="EDCFF4A9"/>
    <w:multiLevelType w:val="singleLevel"/>
    <w:tmpl w:val="EDCFF4A9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08">
    <w:nsid w:val="EDF7CE8A"/>
    <w:multiLevelType w:val="singleLevel"/>
    <w:tmpl w:val="EDF7CE8A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09">
    <w:nsid w:val="EEE4F5CD"/>
    <w:multiLevelType w:val="singleLevel"/>
    <w:tmpl w:val="EEE4F5C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0">
    <w:nsid w:val="EEE658DE"/>
    <w:multiLevelType w:val="singleLevel"/>
    <w:tmpl w:val="EEE658DE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11">
    <w:nsid w:val="EF9EC9D2"/>
    <w:multiLevelType w:val="singleLevel"/>
    <w:tmpl w:val="EF9EC9D2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112">
    <w:nsid w:val="EFD7511D"/>
    <w:multiLevelType w:val="singleLevel"/>
    <w:tmpl w:val="EFD7511D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113">
    <w:nsid w:val="EFEBDB6C"/>
    <w:multiLevelType w:val="singleLevel"/>
    <w:tmpl w:val="EFEBDB6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4">
    <w:nsid w:val="EFFB2D03"/>
    <w:multiLevelType w:val="singleLevel"/>
    <w:tmpl w:val="EFFB2D0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5">
    <w:nsid w:val="EFFD8B07"/>
    <w:multiLevelType w:val="singleLevel"/>
    <w:tmpl w:val="EFFD8B0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6">
    <w:nsid w:val="EFFE34C0"/>
    <w:multiLevelType w:val="singleLevel"/>
    <w:tmpl w:val="EFFE34C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7">
    <w:nsid w:val="F1C2F22E"/>
    <w:multiLevelType w:val="singleLevel"/>
    <w:tmpl w:val="F1C2F22E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18">
    <w:nsid w:val="F1C72E44"/>
    <w:multiLevelType w:val="singleLevel"/>
    <w:tmpl w:val="F1C72E4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9">
    <w:nsid w:val="F2D5959A"/>
    <w:multiLevelType w:val="singleLevel"/>
    <w:tmpl w:val="F2D5959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0">
    <w:nsid w:val="F37E81F8"/>
    <w:multiLevelType w:val="singleLevel"/>
    <w:tmpl w:val="F37E81F8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21">
    <w:nsid w:val="F3BB095B"/>
    <w:multiLevelType w:val="singleLevel"/>
    <w:tmpl w:val="F3BB095B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22">
    <w:nsid w:val="F48B8E18"/>
    <w:multiLevelType w:val="singleLevel"/>
    <w:tmpl w:val="F48B8E1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3">
    <w:nsid w:val="F5EF3FC0"/>
    <w:multiLevelType w:val="singleLevel"/>
    <w:tmpl w:val="F5EF3FC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4">
    <w:nsid w:val="F5F14D3B"/>
    <w:multiLevelType w:val="singleLevel"/>
    <w:tmpl w:val="F5F14D3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5">
    <w:nsid w:val="F6FFB8A8"/>
    <w:multiLevelType w:val="singleLevel"/>
    <w:tmpl w:val="F6FFB8A8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26">
    <w:nsid w:val="F77DC784"/>
    <w:multiLevelType w:val="singleLevel"/>
    <w:tmpl w:val="F77DC78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7">
    <w:nsid w:val="F79D4DCA"/>
    <w:multiLevelType w:val="singleLevel"/>
    <w:tmpl w:val="F79D4DC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8">
    <w:nsid w:val="F7AD6663"/>
    <w:multiLevelType w:val="singleLevel"/>
    <w:tmpl w:val="F7AD666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9">
    <w:nsid w:val="F7C691E3"/>
    <w:multiLevelType w:val="singleLevel"/>
    <w:tmpl w:val="F7C691E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0">
    <w:nsid w:val="F7CF9421"/>
    <w:multiLevelType w:val="singleLevel"/>
    <w:tmpl w:val="F7CF942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1">
    <w:nsid w:val="F7EB8EDE"/>
    <w:multiLevelType w:val="singleLevel"/>
    <w:tmpl w:val="F7EB8ED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2">
    <w:nsid w:val="F7F645BA"/>
    <w:multiLevelType w:val="singleLevel"/>
    <w:tmpl w:val="F7F645B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3">
    <w:nsid w:val="F9BFFCE3"/>
    <w:multiLevelType w:val="singleLevel"/>
    <w:tmpl w:val="F9BFFCE3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134">
    <w:nsid w:val="F9DFCEC7"/>
    <w:multiLevelType w:val="singleLevel"/>
    <w:tmpl w:val="F9DFCEC7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35">
    <w:nsid w:val="F9E4C7B9"/>
    <w:multiLevelType w:val="singleLevel"/>
    <w:tmpl w:val="F9E4C7B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6">
    <w:nsid w:val="F9FF0F40"/>
    <w:multiLevelType w:val="singleLevel"/>
    <w:tmpl w:val="F9FF0F4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7">
    <w:nsid w:val="F9FFBD19"/>
    <w:multiLevelType w:val="singleLevel"/>
    <w:tmpl w:val="F9FFBD1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8">
    <w:nsid w:val="FABEF329"/>
    <w:multiLevelType w:val="singleLevel"/>
    <w:tmpl w:val="FABEF329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39">
    <w:nsid w:val="FAFB1B1E"/>
    <w:multiLevelType w:val="singleLevel"/>
    <w:tmpl w:val="FAFB1B1E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140">
    <w:nsid w:val="FB766C4D"/>
    <w:multiLevelType w:val="singleLevel"/>
    <w:tmpl w:val="FB766C4D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141">
    <w:nsid w:val="FB7D6E4F"/>
    <w:multiLevelType w:val="singleLevel"/>
    <w:tmpl w:val="FB7D6E4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2">
    <w:nsid w:val="FBBF62DE"/>
    <w:multiLevelType w:val="singleLevel"/>
    <w:tmpl w:val="FBBF62D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3">
    <w:nsid w:val="FBFB589A"/>
    <w:multiLevelType w:val="singleLevel"/>
    <w:tmpl w:val="FBFB589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4">
    <w:nsid w:val="FBFB91E1"/>
    <w:multiLevelType w:val="singleLevel"/>
    <w:tmpl w:val="FBFB91E1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45">
    <w:nsid w:val="FBFF38A4"/>
    <w:multiLevelType w:val="singleLevel"/>
    <w:tmpl w:val="FBFF38A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6">
    <w:nsid w:val="FCF79A02"/>
    <w:multiLevelType w:val="singleLevel"/>
    <w:tmpl w:val="FCF79A0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7">
    <w:nsid w:val="FD664211"/>
    <w:multiLevelType w:val="singleLevel"/>
    <w:tmpl w:val="FD66421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8">
    <w:nsid w:val="FD7CB148"/>
    <w:multiLevelType w:val="singleLevel"/>
    <w:tmpl w:val="FD7CB14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9">
    <w:nsid w:val="FD7E592C"/>
    <w:multiLevelType w:val="singleLevel"/>
    <w:tmpl w:val="FD7E592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0">
    <w:nsid w:val="FD8AD9ED"/>
    <w:multiLevelType w:val="singleLevel"/>
    <w:tmpl w:val="FD8AD9E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1">
    <w:nsid w:val="FD9B9B98"/>
    <w:multiLevelType w:val="singleLevel"/>
    <w:tmpl w:val="FD9B9B9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2">
    <w:nsid w:val="FDBB63D2"/>
    <w:multiLevelType w:val="singleLevel"/>
    <w:tmpl w:val="FDBB63D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3">
    <w:nsid w:val="FDEDAC53"/>
    <w:multiLevelType w:val="singleLevel"/>
    <w:tmpl w:val="FDEDAC53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154">
    <w:nsid w:val="FDEEBD0F"/>
    <w:multiLevelType w:val="singleLevel"/>
    <w:tmpl w:val="FDEEBD0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5">
    <w:nsid w:val="FDF77D64"/>
    <w:multiLevelType w:val="singleLevel"/>
    <w:tmpl w:val="FDF77D6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6">
    <w:nsid w:val="FDFDCD35"/>
    <w:multiLevelType w:val="singleLevel"/>
    <w:tmpl w:val="FDFDCD35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57">
    <w:nsid w:val="FEBE8A79"/>
    <w:multiLevelType w:val="singleLevel"/>
    <w:tmpl w:val="FEBE8A7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8">
    <w:nsid w:val="FEDE0276"/>
    <w:multiLevelType w:val="singleLevel"/>
    <w:tmpl w:val="FEDE027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9">
    <w:nsid w:val="FEF4FCFE"/>
    <w:multiLevelType w:val="singleLevel"/>
    <w:tmpl w:val="FEF4FCF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0">
    <w:nsid w:val="FEF6C1FB"/>
    <w:multiLevelType w:val="singleLevel"/>
    <w:tmpl w:val="FEF6C1F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61">
    <w:nsid w:val="FEFE0772"/>
    <w:multiLevelType w:val="singleLevel"/>
    <w:tmpl w:val="FEFE077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2">
    <w:nsid w:val="FF13F03A"/>
    <w:multiLevelType w:val="singleLevel"/>
    <w:tmpl w:val="FF13F03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3">
    <w:nsid w:val="FF69F4DC"/>
    <w:multiLevelType w:val="singleLevel"/>
    <w:tmpl w:val="FF69F4DC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64">
    <w:nsid w:val="FF6E5C92"/>
    <w:multiLevelType w:val="singleLevel"/>
    <w:tmpl w:val="FF6E5C9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5">
    <w:nsid w:val="FF7C4F99"/>
    <w:multiLevelType w:val="singleLevel"/>
    <w:tmpl w:val="FF7C4F99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66">
    <w:nsid w:val="FF7E3DCC"/>
    <w:multiLevelType w:val="singleLevel"/>
    <w:tmpl w:val="FF7E3DC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7">
    <w:nsid w:val="FF92FC5B"/>
    <w:multiLevelType w:val="singleLevel"/>
    <w:tmpl w:val="FF92FC5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8">
    <w:nsid w:val="FFBB0082"/>
    <w:multiLevelType w:val="singleLevel"/>
    <w:tmpl w:val="FFBB008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9">
    <w:nsid w:val="FFBC48D4"/>
    <w:multiLevelType w:val="singleLevel"/>
    <w:tmpl w:val="FFBC48D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0">
    <w:nsid w:val="FFBC79A5"/>
    <w:multiLevelType w:val="singleLevel"/>
    <w:tmpl w:val="FFBC79A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1">
    <w:nsid w:val="FFD6D318"/>
    <w:multiLevelType w:val="singleLevel"/>
    <w:tmpl w:val="FFD6D31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2">
    <w:nsid w:val="FFF2A4A7"/>
    <w:multiLevelType w:val="singleLevel"/>
    <w:tmpl w:val="FFF2A4A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3">
    <w:nsid w:val="FFF47603"/>
    <w:multiLevelType w:val="singleLevel"/>
    <w:tmpl w:val="FFF4760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4">
    <w:nsid w:val="FFF61F8B"/>
    <w:multiLevelType w:val="singleLevel"/>
    <w:tmpl w:val="FFF61F8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5">
    <w:nsid w:val="FFFBC038"/>
    <w:multiLevelType w:val="singleLevel"/>
    <w:tmpl w:val="FFFBC03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6">
    <w:nsid w:val="FFFE17B6"/>
    <w:multiLevelType w:val="singleLevel"/>
    <w:tmpl w:val="FFFE17B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7">
    <w:nsid w:val="17DE700F"/>
    <w:multiLevelType w:val="singleLevel"/>
    <w:tmpl w:val="17DE700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8">
    <w:nsid w:val="17EDCA81"/>
    <w:multiLevelType w:val="singleLevel"/>
    <w:tmpl w:val="17EDCA81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79">
    <w:nsid w:val="1BF8AF38"/>
    <w:multiLevelType w:val="singleLevel"/>
    <w:tmpl w:val="1BF8AF3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0">
    <w:nsid w:val="1DF787B5"/>
    <w:multiLevelType w:val="singleLevel"/>
    <w:tmpl w:val="1DF787B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1">
    <w:nsid w:val="1EF7F060"/>
    <w:multiLevelType w:val="singleLevel"/>
    <w:tmpl w:val="1EF7F060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82">
    <w:nsid w:val="23826C4D"/>
    <w:multiLevelType w:val="singleLevel"/>
    <w:tmpl w:val="23826C4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3">
    <w:nsid w:val="277C6EBE"/>
    <w:multiLevelType w:val="singleLevel"/>
    <w:tmpl w:val="277C6EB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4">
    <w:nsid w:val="2C5E402A"/>
    <w:multiLevelType w:val="singleLevel"/>
    <w:tmpl w:val="2C5E402A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85">
    <w:nsid w:val="2DFE89DA"/>
    <w:multiLevelType w:val="singleLevel"/>
    <w:tmpl w:val="2DFE89D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6">
    <w:nsid w:val="33FFF55B"/>
    <w:multiLevelType w:val="singleLevel"/>
    <w:tmpl w:val="33FFF55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87">
    <w:nsid w:val="39DABDD2"/>
    <w:multiLevelType w:val="singleLevel"/>
    <w:tmpl w:val="39DABDD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8">
    <w:nsid w:val="3B3B95D6"/>
    <w:multiLevelType w:val="singleLevel"/>
    <w:tmpl w:val="3B3B95D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9">
    <w:nsid w:val="3E3EB963"/>
    <w:multiLevelType w:val="singleLevel"/>
    <w:tmpl w:val="3E3EB96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0">
    <w:nsid w:val="3F79AE6C"/>
    <w:multiLevelType w:val="singleLevel"/>
    <w:tmpl w:val="3F79AE6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1">
    <w:nsid w:val="3FBA3F33"/>
    <w:multiLevelType w:val="singleLevel"/>
    <w:tmpl w:val="3FBA3F3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2">
    <w:nsid w:val="3FF8F87F"/>
    <w:multiLevelType w:val="singleLevel"/>
    <w:tmpl w:val="3FF8F87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3">
    <w:nsid w:val="4BA3FEBB"/>
    <w:multiLevelType w:val="singleLevel"/>
    <w:tmpl w:val="4BA3FEB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4">
    <w:nsid w:val="4FF75938"/>
    <w:multiLevelType w:val="singleLevel"/>
    <w:tmpl w:val="4FF75938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195">
    <w:nsid w:val="53A12828"/>
    <w:multiLevelType w:val="singleLevel"/>
    <w:tmpl w:val="53A1282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6">
    <w:nsid w:val="53DDE72E"/>
    <w:multiLevelType w:val="singleLevel"/>
    <w:tmpl w:val="53DDE72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7">
    <w:nsid w:val="57F79B05"/>
    <w:multiLevelType w:val="singleLevel"/>
    <w:tmpl w:val="57F79B0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8">
    <w:nsid w:val="5AC886CA"/>
    <w:multiLevelType w:val="singleLevel"/>
    <w:tmpl w:val="5AC886C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9">
    <w:nsid w:val="5BF72FDA"/>
    <w:multiLevelType w:val="singleLevel"/>
    <w:tmpl w:val="5BF72FD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0">
    <w:nsid w:val="5CDFB079"/>
    <w:multiLevelType w:val="singleLevel"/>
    <w:tmpl w:val="5CDFB07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1">
    <w:nsid w:val="5CFF62F1"/>
    <w:multiLevelType w:val="singleLevel"/>
    <w:tmpl w:val="5CFF62F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2">
    <w:nsid w:val="5DE7B1DD"/>
    <w:multiLevelType w:val="singleLevel"/>
    <w:tmpl w:val="5DE7B1D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3">
    <w:nsid w:val="5EE5DEB5"/>
    <w:multiLevelType w:val="singleLevel"/>
    <w:tmpl w:val="5EE5DEB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4">
    <w:nsid w:val="5F3EC909"/>
    <w:multiLevelType w:val="singleLevel"/>
    <w:tmpl w:val="5F3EC90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5">
    <w:nsid w:val="5F7D539D"/>
    <w:multiLevelType w:val="singleLevel"/>
    <w:tmpl w:val="5F7D539D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06">
    <w:nsid w:val="5FB8D955"/>
    <w:multiLevelType w:val="singleLevel"/>
    <w:tmpl w:val="5FB8D955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207">
    <w:nsid w:val="5FE8FC10"/>
    <w:multiLevelType w:val="singleLevel"/>
    <w:tmpl w:val="5FE8FC1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8">
    <w:nsid w:val="5FFE0D98"/>
    <w:multiLevelType w:val="singleLevel"/>
    <w:tmpl w:val="5FFE0D98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09">
    <w:nsid w:val="61BE1F05"/>
    <w:multiLevelType w:val="singleLevel"/>
    <w:tmpl w:val="61BE1F05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210">
    <w:nsid w:val="6B7E8628"/>
    <w:multiLevelType w:val="singleLevel"/>
    <w:tmpl w:val="6B7E8628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11">
    <w:nsid w:val="6EBD3253"/>
    <w:multiLevelType w:val="singleLevel"/>
    <w:tmpl w:val="6EBD3253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12">
    <w:nsid w:val="6FE60E83"/>
    <w:multiLevelType w:val="singleLevel"/>
    <w:tmpl w:val="6FE60E8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3">
    <w:nsid w:val="6FEEFBF9"/>
    <w:multiLevelType w:val="singleLevel"/>
    <w:tmpl w:val="6FEEFBF9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214">
    <w:nsid w:val="74BCC0A3"/>
    <w:multiLevelType w:val="singleLevel"/>
    <w:tmpl w:val="74BCC0A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5">
    <w:nsid w:val="76FDF060"/>
    <w:multiLevelType w:val="singleLevel"/>
    <w:tmpl w:val="76FDF06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6">
    <w:nsid w:val="77DB886A"/>
    <w:multiLevelType w:val="singleLevel"/>
    <w:tmpl w:val="77DB886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7">
    <w:nsid w:val="77FEFFD1"/>
    <w:multiLevelType w:val="singleLevel"/>
    <w:tmpl w:val="77FEFFD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8">
    <w:nsid w:val="7856B83B"/>
    <w:multiLevelType w:val="singleLevel"/>
    <w:tmpl w:val="7856B83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9">
    <w:nsid w:val="797AFC9C"/>
    <w:multiLevelType w:val="singleLevel"/>
    <w:tmpl w:val="797AFC9C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20">
    <w:nsid w:val="7AF50DAD"/>
    <w:multiLevelType w:val="singleLevel"/>
    <w:tmpl w:val="7AF50DAD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21">
    <w:nsid w:val="7B9F3315"/>
    <w:multiLevelType w:val="singleLevel"/>
    <w:tmpl w:val="7B9F331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2">
    <w:nsid w:val="7BC2A096"/>
    <w:multiLevelType w:val="singleLevel"/>
    <w:tmpl w:val="7BC2A09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3">
    <w:nsid w:val="7BF7CE34"/>
    <w:multiLevelType w:val="singleLevel"/>
    <w:tmpl w:val="7BF7CE3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4">
    <w:nsid w:val="7CB9A24C"/>
    <w:multiLevelType w:val="singleLevel"/>
    <w:tmpl w:val="7CB9A24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5">
    <w:nsid w:val="7CDF7B0A"/>
    <w:multiLevelType w:val="singleLevel"/>
    <w:tmpl w:val="7CDF7B0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6">
    <w:nsid w:val="7D918F54"/>
    <w:multiLevelType w:val="singleLevel"/>
    <w:tmpl w:val="7D918F5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7">
    <w:nsid w:val="7DFE4160"/>
    <w:multiLevelType w:val="singleLevel"/>
    <w:tmpl w:val="7DFE4160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228">
    <w:nsid w:val="7E7ED3D2"/>
    <w:multiLevelType w:val="singleLevel"/>
    <w:tmpl w:val="7E7ED3D2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29">
    <w:nsid w:val="7EE954CD"/>
    <w:multiLevelType w:val="singleLevel"/>
    <w:tmpl w:val="7EE954CD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230">
    <w:nsid w:val="7F677A44"/>
    <w:multiLevelType w:val="singleLevel"/>
    <w:tmpl w:val="7F677A4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1">
    <w:nsid w:val="7F7F95B3"/>
    <w:multiLevelType w:val="singleLevel"/>
    <w:tmpl w:val="7F7F95B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2">
    <w:nsid w:val="7FAE55B7"/>
    <w:multiLevelType w:val="singleLevel"/>
    <w:tmpl w:val="7FAE55B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3">
    <w:nsid w:val="7FBAE065"/>
    <w:multiLevelType w:val="singleLevel"/>
    <w:tmpl w:val="7FBAE06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4">
    <w:nsid w:val="7FBFF8BB"/>
    <w:multiLevelType w:val="singleLevel"/>
    <w:tmpl w:val="7FBFF8B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5">
    <w:nsid w:val="7FD41E08"/>
    <w:multiLevelType w:val="singleLevel"/>
    <w:tmpl w:val="7FD41E0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6">
    <w:nsid w:val="7FFCCD76"/>
    <w:multiLevelType w:val="singleLevel"/>
    <w:tmpl w:val="7FFCCD7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7">
    <w:nsid w:val="7FFE5215"/>
    <w:multiLevelType w:val="singleLevel"/>
    <w:tmpl w:val="7FFE521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8">
    <w:nsid w:val="7FFED552"/>
    <w:multiLevelType w:val="singleLevel"/>
    <w:tmpl w:val="7FFED55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9">
    <w:nsid w:val="7FFEFE55"/>
    <w:multiLevelType w:val="singleLevel"/>
    <w:tmpl w:val="7FFEFE5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40">
    <w:nsid w:val="7FFF831B"/>
    <w:multiLevelType w:val="singleLevel"/>
    <w:tmpl w:val="7FFF831B"/>
    <w:lvl w:ilvl="0" w:tentative="0">
      <w:start w:val="0"/>
      <w:numFmt w:val="bullet"/>
      <w:lvlText w:val="•"/>
      <w:lvlJc w:val="left"/>
      <w:rPr>
        <w:color w:val="3370FF"/>
      </w:rPr>
    </w:lvl>
  </w:abstractNum>
  <w:num w:numId="1">
    <w:abstractNumId w:val="42"/>
  </w:num>
  <w:num w:numId="2">
    <w:abstractNumId w:val="8"/>
  </w:num>
  <w:num w:numId="3">
    <w:abstractNumId w:val="199"/>
  </w:num>
  <w:num w:numId="4">
    <w:abstractNumId w:val="69"/>
  </w:num>
  <w:num w:numId="5">
    <w:abstractNumId w:val="182"/>
  </w:num>
  <w:num w:numId="6">
    <w:abstractNumId w:val="225"/>
  </w:num>
  <w:num w:numId="7">
    <w:abstractNumId w:val="2"/>
  </w:num>
  <w:num w:numId="8">
    <w:abstractNumId w:val="66"/>
  </w:num>
  <w:num w:numId="9">
    <w:abstractNumId w:val="161"/>
  </w:num>
  <w:num w:numId="10">
    <w:abstractNumId w:val="6"/>
  </w:num>
  <w:num w:numId="11">
    <w:abstractNumId w:val="240"/>
  </w:num>
  <w:num w:numId="12">
    <w:abstractNumId w:val="149"/>
  </w:num>
  <w:num w:numId="13">
    <w:abstractNumId w:val="5"/>
  </w:num>
  <w:num w:numId="14">
    <w:abstractNumId w:val="191"/>
  </w:num>
  <w:num w:numId="15">
    <w:abstractNumId w:val="183"/>
  </w:num>
  <w:num w:numId="16">
    <w:abstractNumId w:val="162"/>
  </w:num>
  <w:num w:numId="17">
    <w:abstractNumId w:val="118"/>
  </w:num>
  <w:num w:numId="18">
    <w:abstractNumId w:val="44"/>
  </w:num>
  <w:num w:numId="19">
    <w:abstractNumId w:val="185"/>
  </w:num>
  <w:num w:numId="20">
    <w:abstractNumId w:val="152"/>
  </w:num>
  <w:num w:numId="21">
    <w:abstractNumId w:val="14"/>
  </w:num>
  <w:num w:numId="22">
    <w:abstractNumId w:val="77"/>
  </w:num>
  <w:num w:numId="23">
    <w:abstractNumId w:val="24"/>
  </w:num>
  <w:num w:numId="24">
    <w:abstractNumId w:val="109"/>
  </w:num>
  <w:num w:numId="25">
    <w:abstractNumId w:val="94"/>
  </w:num>
  <w:num w:numId="26">
    <w:abstractNumId w:val="38"/>
  </w:num>
  <w:num w:numId="27">
    <w:abstractNumId w:val="151"/>
  </w:num>
  <w:num w:numId="28">
    <w:abstractNumId w:val="53"/>
  </w:num>
  <w:num w:numId="29">
    <w:abstractNumId w:val="33"/>
  </w:num>
  <w:num w:numId="30">
    <w:abstractNumId w:val="56"/>
  </w:num>
  <w:num w:numId="31">
    <w:abstractNumId w:val="230"/>
  </w:num>
  <w:num w:numId="32">
    <w:abstractNumId w:val="212"/>
  </w:num>
  <w:num w:numId="33">
    <w:abstractNumId w:val="172"/>
  </w:num>
  <w:num w:numId="34">
    <w:abstractNumId w:val="106"/>
  </w:num>
  <w:num w:numId="35">
    <w:abstractNumId w:val="226"/>
  </w:num>
  <w:num w:numId="36">
    <w:abstractNumId w:val="128"/>
  </w:num>
  <w:num w:numId="37">
    <w:abstractNumId w:val="169"/>
  </w:num>
  <w:num w:numId="38">
    <w:abstractNumId w:val="177"/>
  </w:num>
  <w:num w:numId="39">
    <w:abstractNumId w:val="123"/>
  </w:num>
  <w:num w:numId="40">
    <w:abstractNumId w:val="231"/>
  </w:num>
  <w:num w:numId="41">
    <w:abstractNumId w:val="198"/>
  </w:num>
  <w:num w:numId="42">
    <w:abstractNumId w:val="88"/>
  </w:num>
  <w:num w:numId="43">
    <w:abstractNumId w:val="119"/>
  </w:num>
  <w:num w:numId="44">
    <w:abstractNumId w:val="188"/>
  </w:num>
  <w:num w:numId="45">
    <w:abstractNumId w:val="11"/>
  </w:num>
  <w:num w:numId="46">
    <w:abstractNumId w:val="202"/>
  </w:num>
  <w:num w:numId="47">
    <w:abstractNumId w:val="137"/>
  </w:num>
  <w:num w:numId="48">
    <w:abstractNumId w:val="193"/>
  </w:num>
  <w:num w:numId="49">
    <w:abstractNumId w:val="115"/>
  </w:num>
  <w:num w:numId="50">
    <w:abstractNumId w:val="167"/>
  </w:num>
  <w:num w:numId="51">
    <w:abstractNumId w:val="101"/>
  </w:num>
  <w:num w:numId="52">
    <w:abstractNumId w:val="103"/>
  </w:num>
  <w:num w:numId="53">
    <w:abstractNumId w:val="96"/>
  </w:num>
  <w:num w:numId="54">
    <w:abstractNumId w:val="111"/>
  </w:num>
  <w:num w:numId="55">
    <w:abstractNumId w:val="209"/>
  </w:num>
  <w:num w:numId="56">
    <w:abstractNumId w:val="112"/>
  </w:num>
  <w:num w:numId="57">
    <w:abstractNumId w:val="49"/>
  </w:num>
  <w:num w:numId="58">
    <w:abstractNumId w:val="3"/>
  </w:num>
  <w:num w:numId="59">
    <w:abstractNumId w:val="233"/>
  </w:num>
  <w:num w:numId="60">
    <w:abstractNumId w:val="145"/>
  </w:num>
  <w:num w:numId="61">
    <w:abstractNumId w:val="46"/>
  </w:num>
  <w:num w:numId="62">
    <w:abstractNumId w:val="37"/>
  </w:num>
  <w:num w:numId="63">
    <w:abstractNumId w:val="21"/>
  </w:num>
  <w:num w:numId="64">
    <w:abstractNumId w:val="45"/>
  </w:num>
  <w:num w:numId="65">
    <w:abstractNumId w:val="72"/>
  </w:num>
  <w:num w:numId="66">
    <w:abstractNumId w:val="76"/>
  </w:num>
  <w:num w:numId="67">
    <w:abstractNumId w:val="196"/>
  </w:num>
  <w:num w:numId="68">
    <w:abstractNumId w:val="236"/>
  </w:num>
  <w:num w:numId="69">
    <w:abstractNumId w:val="142"/>
  </w:num>
  <w:num w:numId="70">
    <w:abstractNumId w:val="98"/>
  </w:num>
  <w:num w:numId="71">
    <w:abstractNumId w:val="166"/>
  </w:num>
  <w:num w:numId="72">
    <w:abstractNumId w:val="99"/>
  </w:num>
  <w:num w:numId="73">
    <w:abstractNumId w:val="40"/>
  </w:num>
  <w:num w:numId="74">
    <w:abstractNumId w:val="168"/>
  </w:num>
  <w:num w:numId="75">
    <w:abstractNumId w:val="146"/>
  </w:num>
  <w:num w:numId="76">
    <w:abstractNumId w:val="180"/>
  </w:num>
  <w:num w:numId="77">
    <w:abstractNumId w:val="218"/>
  </w:num>
  <w:num w:numId="78">
    <w:abstractNumId w:val="67"/>
  </w:num>
  <w:num w:numId="79">
    <w:abstractNumId w:val="83"/>
  </w:num>
  <w:num w:numId="80">
    <w:abstractNumId w:val="124"/>
  </w:num>
  <w:num w:numId="81">
    <w:abstractNumId w:val="55"/>
  </w:num>
  <w:num w:numId="82">
    <w:abstractNumId w:val="197"/>
  </w:num>
  <w:num w:numId="83">
    <w:abstractNumId w:val="121"/>
  </w:num>
  <w:num w:numId="84">
    <w:abstractNumId w:val="81"/>
  </w:num>
  <w:num w:numId="85">
    <w:abstractNumId w:val="186"/>
  </w:num>
  <w:num w:numId="86">
    <w:abstractNumId w:val="32"/>
  </w:num>
  <w:num w:numId="87">
    <w:abstractNumId w:val="132"/>
  </w:num>
  <w:num w:numId="88">
    <w:abstractNumId w:val="135"/>
  </w:num>
  <w:num w:numId="89">
    <w:abstractNumId w:val="57"/>
  </w:num>
  <w:num w:numId="90">
    <w:abstractNumId w:val="79"/>
  </w:num>
  <w:num w:numId="91">
    <w:abstractNumId w:val="10"/>
  </w:num>
  <w:num w:numId="92">
    <w:abstractNumId w:val="18"/>
  </w:num>
  <w:num w:numId="93">
    <w:abstractNumId w:val="82"/>
  </w:num>
  <w:num w:numId="94">
    <w:abstractNumId w:val="100"/>
  </w:num>
  <w:num w:numId="95">
    <w:abstractNumId w:val="227"/>
  </w:num>
  <w:num w:numId="96">
    <w:abstractNumId w:val="217"/>
  </w:num>
  <w:num w:numId="97">
    <w:abstractNumId w:val="122"/>
  </w:num>
  <w:num w:numId="98">
    <w:abstractNumId w:val="141"/>
  </w:num>
  <w:num w:numId="99">
    <w:abstractNumId w:val="62"/>
  </w:num>
  <w:num w:numId="100">
    <w:abstractNumId w:val="91"/>
  </w:num>
  <w:num w:numId="101">
    <w:abstractNumId w:val="23"/>
  </w:num>
  <w:num w:numId="102">
    <w:abstractNumId w:val="120"/>
  </w:num>
  <w:num w:numId="103">
    <w:abstractNumId w:val="184"/>
  </w:num>
  <w:num w:numId="104">
    <w:abstractNumId w:val="58"/>
  </w:num>
  <w:num w:numId="105">
    <w:abstractNumId w:val="204"/>
  </w:num>
  <w:num w:numId="106">
    <w:abstractNumId w:val="148"/>
  </w:num>
  <w:num w:numId="107">
    <w:abstractNumId w:val="29"/>
  </w:num>
  <w:num w:numId="108">
    <w:abstractNumId w:val="189"/>
  </w:num>
  <w:num w:numId="109">
    <w:abstractNumId w:val="16"/>
  </w:num>
  <w:num w:numId="110">
    <w:abstractNumId w:val="134"/>
  </w:num>
  <w:num w:numId="111">
    <w:abstractNumId w:val="117"/>
  </w:num>
  <w:num w:numId="112">
    <w:abstractNumId w:val="108"/>
  </w:num>
  <w:num w:numId="113">
    <w:abstractNumId w:val="28"/>
  </w:num>
  <w:num w:numId="114">
    <w:abstractNumId w:val="194"/>
  </w:num>
  <w:num w:numId="115">
    <w:abstractNumId w:val="158"/>
  </w:num>
  <w:num w:numId="116">
    <w:abstractNumId w:val="170"/>
  </w:num>
  <w:num w:numId="117">
    <w:abstractNumId w:val="27"/>
  </w:num>
  <w:num w:numId="118">
    <w:abstractNumId w:val="136"/>
  </w:num>
  <w:num w:numId="119">
    <w:abstractNumId w:val="78"/>
  </w:num>
  <w:num w:numId="120">
    <w:abstractNumId w:val="215"/>
  </w:num>
  <w:num w:numId="121">
    <w:abstractNumId w:val="52"/>
  </w:num>
  <w:num w:numId="122">
    <w:abstractNumId w:val="39"/>
  </w:num>
  <w:num w:numId="123">
    <w:abstractNumId w:val="95"/>
  </w:num>
  <w:num w:numId="124">
    <w:abstractNumId w:val="80"/>
  </w:num>
  <w:num w:numId="125">
    <w:abstractNumId w:val="97"/>
  </w:num>
  <w:num w:numId="126">
    <w:abstractNumId w:val="71"/>
  </w:num>
  <w:num w:numId="127">
    <w:abstractNumId w:val="36"/>
  </w:num>
  <w:num w:numId="128">
    <w:abstractNumId w:val="85"/>
  </w:num>
  <w:num w:numId="129">
    <w:abstractNumId w:val="154"/>
  </w:num>
  <w:num w:numId="130">
    <w:abstractNumId w:val="173"/>
  </w:num>
  <w:num w:numId="131">
    <w:abstractNumId w:val="221"/>
  </w:num>
  <w:num w:numId="132">
    <w:abstractNumId w:val="171"/>
  </w:num>
  <w:num w:numId="133">
    <w:abstractNumId w:val="113"/>
  </w:num>
  <w:num w:numId="134">
    <w:abstractNumId w:val="26"/>
  </w:num>
  <w:num w:numId="135">
    <w:abstractNumId w:val="147"/>
  </w:num>
  <w:num w:numId="136">
    <w:abstractNumId w:val="47"/>
  </w:num>
  <w:num w:numId="137">
    <w:abstractNumId w:val="237"/>
  </w:num>
  <w:num w:numId="138">
    <w:abstractNumId w:val="114"/>
  </w:num>
  <w:num w:numId="139">
    <w:abstractNumId w:val="174"/>
  </w:num>
  <w:num w:numId="140">
    <w:abstractNumId w:val="190"/>
  </w:num>
  <w:num w:numId="141">
    <w:abstractNumId w:val="130"/>
  </w:num>
  <w:num w:numId="142">
    <w:abstractNumId w:val="74"/>
  </w:num>
  <w:num w:numId="143">
    <w:abstractNumId w:val="93"/>
  </w:num>
  <w:num w:numId="144">
    <w:abstractNumId w:val="12"/>
  </w:num>
  <w:num w:numId="145">
    <w:abstractNumId w:val="7"/>
  </w:num>
  <w:num w:numId="146">
    <w:abstractNumId w:val="150"/>
  </w:num>
  <w:num w:numId="147">
    <w:abstractNumId w:val="68"/>
  </w:num>
  <w:num w:numId="148">
    <w:abstractNumId w:val="129"/>
  </w:num>
  <w:num w:numId="149">
    <w:abstractNumId w:val="1"/>
  </w:num>
  <w:num w:numId="150">
    <w:abstractNumId w:val="200"/>
  </w:num>
  <w:num w:numId="151">
    <w:abstractNumId w:val="90"/>
  </w:num>
  <w:num w:numId="152">
    <w:abstractNumId w:val="64"/>
  </w:num>
  <w:num w:numId="153">
    <w:abstractNumId w:val="86"/>
  </w:num>
  <w:num w:numId="154">
    <w:abstractNumId w:val="175"/>
  </w:num>
  <w:num w:numId="155">
    <w:abstractNumId w:val="163"/>
  </w:num>
  <w:num w:numId="156">
    <w:abstractNumId w:val="48"/>
  </w:num>
  <w:num w:numId="157">
    <w:abstractNumId w:val="15"/>
  </w:num>
  <w:num w:numId="158">
    <w:abstractNumId w:val="205"/>
  </w:num>
  <w:num w:numId="159">
    <w:abstractNumId w:val="133"/>
  </w:num>
  <w:num w:numId="160">
    <w:abstractNumId w:val="213"/>
  </w:num>
  <w:num w:numId="161">
    <w:abstractNumId w:val="208"/>
  </w:num>
  <w:num w:numId="162">
    <w:abstractNumId w:val="65"/>
  </w:num>
  <w:num w:numId="163">
    <w:abstractNumId w:val="164"/>
  </w:num>
  <w:num w:numId="164">
    <w:abstractNumId w:val="176"/>
  </w:num>
  <w:num w:numId="165">
    <w:abstractNumId w:val="43"/>
  </w:num>
  <w:num w:numId="166">
    <w:abstractNumId w:val="110"/>
  </w:num>
  <w:num w:numId="167">
    <w:abstractNumId w:val="160"/>
  </w:num>
  <w:num w:numId="168">
    <w:abstractNumId w:val="220"/>
  </w:num>
  <w:num w:numId="169">
    <w:abstractNumId w:val="153"/>
  </w:num>
  <w:num w:numId="170">
    <w:abstractNumId w:val="223"/>
  </w:num>
  <w:num w:numId="171">
    <w:abstractNumId w:val="70"/>
  </w:num>
  <w:num w:numId="172">
    <w:abstractNumId w:val="155"/>
  </w:num>
  <w:num w:numId="173">
    <w:abstractNumId w:val="210"/>
  </w:num>
  <w:num w:numId="174">
    <w:abstractNumId w:val="228"/>
  </w:num>
  <w:num w:numId="175">
    <w:abstractNumId w:val="156"/>
  </w:num>
  <w:num w:numId="176">
    <w:abstractNumId w:val="51"/>
  </w:num>
  <w:num w:numId="177">
    <w:abstractNumId w:val="229"/>
  </w:num>
  <w:num w:numId="178">
    <w:abstractNumId w:val="107"/>
  </w:num>
  <w:num w:numId="179">
    <w:abstractNumId w:val="50"/>
  </w:num>
  <w:num w:numId="180">
    <w:abstractNumId w:val="84"/>
  </w:num>
  <w:num w:numId="181">
    <w:abstractNumId w:val="159"/>
  </w:num>
  <w:num w:numId="182">
    <w:abstractNumId w:val="178"/>
  </w:num>
  <w:num w:numId="183">
    <w:abstractNumId w:val="25"/>
  </w:num>
  <w:num w:numId="184">
    <w:abstractNumId w:val="34"/>
  </w:num>
  <w:num w:numId="185">
    <w:abstractNumId w:val="60"/>
  </w:num>
  <w:num w:numId="186">
    <w:abstractNumId w:val="235"/>
  </w:num>
  <w:num w:numId="187">
    <w:abstractNumId w:val="216"/>
  </w:num>
  <w:num w:numId="188">
    <w:abstractNumId w:val="104"/>
  </w:num>
  <w:num w:numId="189">
    <w:abstractNumId w:val="126"/>
  </w:num>
  <w:num w:numId="190">
    <w:abstractNumId w:val="125"/>
  </w:num>
  <w:num w:numId="191">
    <w:abstractNumId w:val="35"/>
  </w:num>
  <w:num w:numId="192">
    <w:abstractNumId w:val="206"/>
  </w:num>
  <w:num w:numId="193">
    <w:abstractNumId w:val="232"/>
  </w:num>
  <w:num w:numId="194">
    <w:abstractNumId w:val="20"/>
  </w:num>
  <w:num w:numId="195">
    <w:abstractNumId w:val="73"/>
  </w:num>
  <w:num w:numId="196">
    <w:abstractNumId w:val="138"/>
  </w:num>
  <w:num w:numId="197">
    <w:abstractNumId w:val="219"/>
  </w:num>
  <w:num w:numId="198">
    <w:abstractNumId w:val="165"/>
  </w:num>
  <w:num w:numId="199">
    <w:abstractNumId w:val="30"/>
  </w:num>
  <w:num w:numId="200">
    <w:abstractNumId w:val="140"/>
  </w:num>
  <w:num w:numId="201">
    <w:abstractNumId w:val="75"/>
  </w:num>
  <w:num w:numId="202">
    <w:abstractNumId w:val="19"/>
  </w:num>
  <w:num w:numId="203">
    <w:abstractNumId w:val="89"/>
  </w:num>
  <w:num w:numId="204">
    <w:abstractNumId w:val="181"/>
  </w:num>
  <w:num w:numId="205">
    <w:abstractNumId w:val="41"/>
  </w:num>
  <w:num w:numId="206">
    <w:abstractNumId w:val="139"/>
  </w:num>
  <w:num w:numId="207">
    <w:abstractNumId w:val="211"/>
  </w:num>
  <w:num w:numId="208">
    <w:abstractNumId w:val="144"/>
  </w:num>
  <w:num w:numId="209">
    <w:abstractNumId w:val="234"/>
  </w:num>
  <w:num w:numId="210">
    <w:abstractNumId w:val="143"/>
  </w:num>
  <w:num w:numId="211">
    <w:abstractNumId w:val="224"/>
  </w:num>
  <w:num w:numId="212">
    <w:abstractNumId w:val="105"/>
  </w:num>
  <w:num w:numId="213">
    <w:abstractNumId w:val="127"/>
  </w:num>
  <w:num w:numId="214">
    <w:abstractNumId w:val="9"/>
  </w:num>
  <w:num w:numId="215">
    <w:abstractNumId w:val="54"/>
  </w:num>
  <w:num w:numId="216">
    <w:abstractNumId w:val="131"/>
  </w:num>
  <w:num w:numId="217">
    <w:abstractNumId w:val="87"/>
  </w:num>
  <w:num w:numId="218">
    <w:abstractNumId w:val="17"/>
  </w:num>
  <w:num w:numId="219">
    <w:abstractNumId w:val="59"/>
  </w:num>
  <w:num w:numId="220">
    <w:abstractNumId w:val="201"/>
  </w:num>
  <w:num w:numId="221">
    <w:abstractNumId w:val="116"/>
  </w:num>
  <w:num w:numId="222">
    <w:abstractNumId w:val="0"/>
  </w:num>
  <w:num w:numId="223">
    <w:abstractNumId w:val="157"/>
  </w:num>
  <w:num w:numId="224">
    <w:abstractNumId w:val="4"/>
  </w:num>
  <w:num w:numId="225">
    <w:abstractNumId w:val="195"/>
  </w:num>
  <w:num w:numId="226">
    <w:abstractNumId w:val="61"/>
  </w:num>
  <w:num w:numId="227">
    <w:abstractNumId w:val="187"/>
  </w:num>
  <w:num w:numId="228">
    <w:abstractNumId w:val="63"/>
  </w:num>
  <w:num w:numId="229">
    <w:abstractNumId w:val="22"/>
  </w:num>
  <w:num w:numId="230">
    <w:abstractNumId w:val="102"/>
  </w:num>
  <w:num w:numId="231">
    <w:abstractNumId w:val="92"/>
  </w:num>
  <w:num w:numId="232">
    <w:abstractNumId w:val="214"/>
  </w:num>
  <w:num w:numId="233">
    <w:abstractNumId w:val="192"/>
  </w:num>
  <w:num w:numId="234">
    <w:abstractNumId w:val="207"/>
  </w:num>
  <w:num w:numId="235">
    <w:abstractNumId w:val="239"/>
  </w:num>
  <w:num w:numId="236">
    <w:abstractNumId w:val="179"/>
  </w:num>
  <w:num w:numId="237">
    <w:abstractNumId w:val="222"/>
  </w:num>
  <w:num w:numId="238">
    <w:abstractNumId w:val="13"/>
  </w:num>
  <w:num w:numId="239">
    <w:abstractNumId w:val="31"/>
  </w:num>
  <w:num w:numId="240">
    <w:abstractNumId w:val="203"/>
  </w:num>
  <w:num w:numId="241">
    <w:abstractNumId w:val="2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attachedTemplate r:id="rId1"/>
  <w:documentProtection w:enforcement="0"/>
  <w:compat>
    <w:useFELayout/>
    <w:splitPgBreakAndParaMark/>
    <w:compatSetting w:name="compatibilityMode" w:uri="http://schemas.microsoft.com/office/word" w:val="12"/>
  </w:compat>
  <w:rsids>
    <w:rsidRoot w:val="00172A27"/>
    <w:rsid w:val="FE7F7E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5">
    <w:name w:val="Default Paragraph Font"/>
    <w:uiPriority w:val="0"/>
    <w:rPr>
      <w:rFonts w:ascii="Times New Roman" w:hAnsi="Times New Roman" w:eastAsia="宋体"/>
    </w:rPr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/>
      <w:kern w:val="2"/>
      <w:sz w:val="18"/>
      <w:szCs w:val="20"/>
      <w:lang w:val="en-US" w:eastAsia="zh-CN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/>
      <w:kern w:val="2"/>
      <w:sz w:val="18"/>
      <w:szCs w:val="20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package" Target="embeddings/Workbook3.xlsx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package" Target="embeddings/Workbook2.xlsx"/><Relationship Id="rId18" Type="http://schemas.openxmlformats.org/officeDocument/2006/relationships/image" Target="media/image12.jpeg"/><Relationship Id="rId17" Type="http://schemas.openxmlformats.org/officeDocument/2006/relationships/package" Target="embeddings/Workbook1.xlsx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yuenlil/Library/Containers/com.kingsoft.wpsoffice.mac/Data/Normal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标准型"/>
      <sectRole val="1"/>
    </customSectPr>
  </customSectProps>
  <customShpExts>
    <customShpInfo spid="_x0000_s1035"/>
    <customShpInfo spid="_x0000_s1036"/>
    <customShpInfo spid="_x0000_s1034"/>
    <customShpInfo spid="_x0000_s1037"/>
    <customShpInfo spid="_x0000_s1038"/>
    <customShpInfo spid="_x0000_s1033"/>
    <customShpInfo spid="_x0000_s1032"/>
    <customShpInfo spid="_x0000_s1030"/>
    <customShpInfo spid="_x0000_s1031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36</Pages>
  <TotalTime>0</TotalTime>
  <ScaleCrop>false</ScaleCrop>
  <LinksUpToDate>false</LinksUpToDate>
  <Application>WPS Office_7.2.2.8955_F1E327BC-269C-435d-A152-05C5408002CA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2025-04-11T11:55:00Z</dcterms:created>
  <dc:creator>Apache POI</dc:creator>
  <cp:lastModifiedBy>WPS_1718200459</cp:lastModifiedBy>
  <dcterms:modified xsi:type="dcterms:W3CDTF">2025-04-11T12:01:16Z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2052-7.2.2.8955</vt:lpwstr>
  </property>
  <property fmtid="{D5CDD505-2E9C-101B-9397-08002B2CF9AE}" pid="3" name="ICV">
    <vt:lpwstr>A18C9A2FB61866830C94F867D671CC4D_42</vt:lpwstr>
  </property>
</Properties>
</file>